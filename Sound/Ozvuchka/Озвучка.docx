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W w:w="10822" w:type="dxa"/>
        <w:tblInd w:w="-1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22"/>
      </w:tblGrid>
      <w:tr w:rsidR="00E13063" w:rsidRPr="00675F63" w:rsidTr="00560394">
        <w:tblPrEx>
          <w:tblCellMar>
            <w:top w:w="0" w:type="dxa"/>
            <w:bottom w:w="0" w:type="dxa"/>
          </w:tblCellMar>
        </w:tblPrEx>
        <w:trPr>
          <w:trHeight w:val="1837"/>
        </w:trPr>
        <w:tc>
          <w:tcPr>
            <w:tcW w:w="10822" w:type="dxa"/>
          </w:tcPr>
          <w:p w:rsidR="00E13063" w:rsidRPr="005C4C30" w:rsidRDefault="00E13063" w:rsidP="00560394">
            <w:pPr>
              <w:pStyle w:val="afb"/>
              <w:spacing w:before="240"/>
              <w:ind w:left="-1134" w:right="-851"/>
              <w:rPr>
                <w:b/>
                <w:sz w:val="28"/>
              </w:rPr>
            </w:pPr>
            <w:r w:rsidRPr="005C4C30">
              <w:rPr>
                <w:b/>
                <w:sz w:val="28"/>
              </w:rPr>
              <w:t>РАССКАЗЧИК</w:t>
            </w:r>
          </w:p>
          <w:p w:rsidR="00E13063" w:rsidRPr="005C4C30" w:rsidRDefault="00E13063" w:rsidP="00675F63">
            <w:pPr>
              <w:pStyle w:val="afb"/>
              <w:spacing w:after="0"/>
              <w:ind w:left="-1134" w:right="-851"/>
              <w:rPr>
                <w:sz w:val="28"/>
              </w:rPr>
            </w:pPr>
            <w:r w:rsidRPr="005C4C30">
              <w:rPr>
                <w:sz w:val="28"/>
              </w:rPr>
              <w:t>СЦЕНА 1</w:t>
            </w:r>
          </w:p>
          <w:p w:rsidR="00E13063" w:rsidRPr="005C4C30" w:rsidRDefault="00E13063" w:rsidP="00675F63">
            <w:pPr>
              <w:pStyle w:val="af7"/>
              <w:spacing w:after="0"/>
              <w:ind w:left="-142" w:right="-169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В улье все знают свое истинное предназначение. Но всем ли получается ему следовать?</w:t>
            </w:r>
          </w:p>
          <w:p w:rsidR="00675F63" w:rsidRPr="005C4C30" w:rsidRDefault="00675F63" w:rsidP="00675F63">
            <w:pPr>
              <w:pStyle w:val="af7"/>
              <w:spacing w:after="0"/>
              <w:ind w:left="-142" w:right="-169"/>
              <w:jc w:val="center"/>
              <w:rPr>
                <w:sz w:val="28"/>
              </w:rPr>
            </w:pPr>
          </w:p>
          <w:p w:rsidR="00E13063" w:rsidRPr="005C4C30" w:rsidRDefault="00E13063" w:rsidP="00675F63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СЦЕНА</w:t>
            </w:r>
            <w:r w:rsidR="00BB651D" w:rsidRPr="005C4C30">
              <w:rPr>
                <w:sz w:val="28"/>
              </w:rPr>
              <w:t xml:space="preserve"> 21</w:t>
            </w:r>
          </w:p>
          <w:p w:rsidR="00E13063" w:rsidRPr="005C4C30" w:rsidRDefault="00E13063" w:rsidP="00675F63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Порой мы находим решение там, где и не подумали бы его искать.</w:t>
            </w:r>
          </w:p>
          <w:p w:rsidR="00E13063" w:rsidRPr="005C4C30" w:rsidRDefault="00E13063" w:rsidP="00560394">
            <w:pPr>
              <w:pStyle w:val="afb"/>
              <w:spacing w:after="0"/>
              <w:ind w:left="-1134" w:right="-851"/>
              <w:jc w:val="left"/>
              <w:rPr>
                <w:sz w:val="28"/>
              </w:rPr>
            </w:pPr>
          </w:p>
        </w:tc>
      </w:tr>
      <w:tr w:rsidR="00E13063" w:rsidRPr="00675F63" w:rsidTr="00E13063">
        <w:tblPrEx>
          <w:tblCellMar>
            <w:top w:w="0" w:type="dxa"/>
            <w:bottom w:w="0" w:type="dxa"/>
          </w:tblCellMar>
        </w:tblPrEx>
        <w:trPr>
          <w:trHeight w:val="1364"/>
        </w:trPr>
        <w:tc>
          <w:tcPr>
            <w:tcW w:w="10822" w:type="dxa"/>
          </w:tcPr>
          <w:p w:rsidR="00E13063" w:rsidRPr="005C4C30" w:rsidRDefault="00E13063" w:rsidP="00560394">
            <w:pPr>
              <w:pStyle w:val="afb"/>
              <w:spacing w:after="0"/>
              <w:ind w:left="0" w:right="-851"/>
              <w:jc w:val="left"/>
              <w:rPr>
                <w:b/>
                <w:sz w:val="28"/>
              </w:rPr>
            </w:pPr>
          </w:p>
          <w:p w:rsidR="00E13063" w:rsidRPr="005C4C30" w:rsidRDefault="00E13063" w:rsidP="00560394">
            <w:pPr>
              <w:pStyle w:val="afb"/>
              <w:ind w:left="-1134" w:right="-851"/>
              <w:rPr>
                <w:b/>
                <w:sz w:val="28"/>
              </w:rPr>
            </w:pPr>
            <w:r w:rsidRPr="005C4C30">
              <w:rPr>
                <w:b/>
                <w:sz w:val="28"/>
              </w:rPr>
              <w:t>ПЧЕЛА-СТРОИТЕЛЬ</w:t>
            </w:r>
          </w:p>
          <w:p w:rsidR="00E13063" w:rsidRPr="005C4C30" w:rsidRDefault="00E13063" w:rsidP="00560394">
            <w:pPr>
              <w:pStyle w:val="afb"/>
              <w:spacing w:after="0" w:line="360" w:lineRule="auto"/>
              <w:ind w:left="-1134" w:right="-851"/>
              <w:rPr>
                <w:sz w:val="28"/>
              </w:rPr>
            </w:pPr>
            <w:r w:rsidRPr="005C4C30">
              <w:rPr>
                <w:sz w:val="28"/>
              </w:rPr>
              <w:t>СЦЕНА 3</w:t>
            </w:r>
          </w:p>
          <w:p w:rsidR="00675F63" w:rsidRPr="005C4C30" w:rsidRDefault="00FD60EE" w:rsidP="00675F63">
            <w:pPr>
              <w:pStyle w:val="af7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Отличный</w:t>
            </w:r>
            <w:r w:rsidR="00E13063" w:rsidRPr="005C4C30">
              <w:rPr>
                <w:sz w:val="28"/>
              </w:rPr>
              <w:t xml:space="preserve"> день для постройки стен, верно?</w:t>
            </w:r>
          </w:p>
        </w:tc>
      </w:tr>
      <w:tr w:rsidR="00E13063" w:rsidRPr="00675F63" w:rsidTr="00E13063">
        <w:tblPrEx>
          <w:tblCellMar>
            <w:top w:w="0" w:type="dxa"/>
            <w:bottom w:w="0" w:type="dxa"/>
          </w:tblCellMar>
        </w:tblPrEx>
        <w:trPr>
          <w:trHeight w:val="2204"/>
        </w:trPr>
        <w:tc>
          <w:tcPr>
            <w:tcW w:w="10822" w:type="dxa"/>
          </w:tcPr>
          <w:p w:rsidR="00E13063" w:rsidRPr="005C4C30" w:rsidRDefault="00E13063" w:rsidP="00E13063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</w:p>
          <w:p w:rsidR="00E13063" w:rsidRPr="005C4C30" w:rsidRDefault="00E13063" w:rsidP="00560394">
            <w:pPr>
              <w:pStyle w:val="afb"/>
              <w:ind w:left="-1134" w:right="-851"/>
              <w:rPr>
                <w:b/>
                <w:sz w:val="28"/>
              </w:rPr>
            </w:pPr>
            <w:bookmarkStart w:id="0" w:name="_Hlk90996740"/>
            <w:r w:rsidRPr="005C4C30">
              <w:rPr>
                <w:b/>
                <w:sz w:val="28"/>
              </w:rPr>
              <w:t>СТАРШАЯ ПЧЕЛА №45</w:t>
            </w:r>
          </w:p>
          <w:p w:rsidR="00E13063" w:rsidRPr="005C4C30" w:rsidRDefault="00E13063" w:rsidP="00675F63">
            <w:pPr>
              <w:pStyle w:val="afb"/>
              <w:spacing w:after="0"/>
              <w:ind w:left="-1134" w:right="-851"/>
              <w:rPr>
                <w:sz w:val="28"/>
              </w:rPr>
            </w:pPr>
            <w:r w:rsidRPr="005C4C30">
              <w:rPr>
                <w:sz w:val="28"/>
              </w:rPr>
              <w:t>СЦЕНА 4</w:t>
            </w:r>
          </w:p>
          <w:bookmarkEnd w:id="0"/>
          <w:p w:rsidR="00E13063" w:rsidRPr="005C4C30" w:rsidRDefault="00E130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Всем медоносам приготовиться к полету!</w:t>
            </w:r>
          </w:p>
          <w:p w:rsidR="00675F63" w:rsidRPr="005C4C30" w:rsidRDefault="00675F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</w:p>
          <w:p w:rsidR="00E13063" w:rsidRPr="005C4C30" w:rsidRDefault="00E130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СЦЕНА 7</w:t>
            </w:r>
          </w:p>
          <w:p w:rsidR="00675F63" w:rsidRPr="005C4C30" w:rsidRDefault="00E13063" w:rsidP="00FD60EE">
            <w:pPr>
              <w:pStyle w:val="af7"/>
              <w:ind w:left="-142" w:right="-169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Это… это слишком опасно, Двадцать третья.  Улей закрывается сразу после за</w:t>
            </w:r>
            <w:r w:rsidR="00FD60EE" w:rsidRPr="005C4C30">
              <w:rPr>
                <w:sz w:val="28"/>
              </w:rPr>
              <w:t>хода</w:t>
            </w:r>
            <w:r w:rsidRPr="005C4C30">
              <w:rPr>
                <w:sz w:val="28"/>
              </w:rPr>
              <w:t xml:space="preserve"> солнца. Внешний мир слишком опасен для пчелки… которая не может летать…</w:t>
            </w:r>
          </w:p>
        </w:tc>
      </w:tr>
      <w:tr w:rsidR="00E13063" w:rsidRPr="00675F63" w:rsidTr="00560394">
        <w:tblPrEx>
          <w:tblCellMar>
            <w:top w:w="0" w:type="dxa"/>
            <w:bottom w:w="0" w:type="dxa"/>
          </w:tblCellMar>
        </w:tblPrEx>
        <w:trPr>
          <w:trHeight w:val="2725"/>
        </w:trPr>
        <w:tc>
          <w:tcPr>
            <w:tcW w:w="10822" w:type="dxa"/>
          </w:tcPr>
          <w:p w:rsidR="00E13063" w:rsidRPr="005C4C30" w:rsidRDefault="00E13063" w:rsidP="00560394">
            <w:pPr>
              <w:pStyle w:val="af7"/>
              <w:spacing w:after="0"/>
              <w:ind w:left="0" w:right="-851"/>
              <w:rPr>
                <w:sz w:val="28"/>
              </w:rPr>
            </w:pPr>
          </w:p>
          <w:p w:rsidR="00E13063" w:rsidRPr="005C4C30" w:rsidRDefault="00E13063" w:rsidP="00675F63">
            <w:pPr>
              <w:pStyle w:val="afb"/>
              <w:spacing w:after="0"/>
              <w:ind w:left="-1134" w:right="-851"/>
              <w:rPr>
                <w:b/>
                <w:sz w:val="28"/>
              </w:rPr>
            </w:pPr>
            <w:r w:rsidRPr="005C4C30">
              <w:rPr>
                <w:b/>
                <w:sz w:val="28"/>
              </w:rPr>
              <w:t>МАЛЕНЬКАЯ ПЧЕЛА №6</w:t>
            </w:r>
          </w:p>
          <w:p w:rsidR="00675F63" w:rsidRPr="005C4C30" w:rsidRDefault="00675F63" w:rsidP="00675F63">
            <w:pPr>
              <w:pStyle w:val="afb"/>
              <w:spacing w:after="0"/>
              <w:ind w:left="-1134" w:right="-851"/>
              <w:rPr>
                <w:sz w:val="28"/>
              </w:rPr>
            </w:pPr>
          </w:p>
          <w:p w:rsidR="00E13063" w:rsidRPr="005C4C30" w:rsidRDefault="00E13063" w:rsidP="00FD60EE">
            <w:pPr>
              <w:pStyle w:val="afb"/>
              <w:spacing w:after="0"/>
              <w:ind w:left="-1134" w:right="-851"/>
              <w:rPr>
                <w:sz w:val="28"/>
              </w:rPr>
            </w:pPr>
            <w:r w:rsidRPr="005C4C30">
              <w:rPr>
                <w:sz w:val="28"/>
              </w:rPr>
              <w:t>СЦЕНА</w:t>
            </w:r>
            <w:r w:rsidRPr="005C4C30">
              <w:rPr>
                <w:sz w:val="28"/>
              </w:rPr>
              <w:t xml:space="preserve"> </w:t>
            </w:r>
            <w:r w:rsidR="00BB651D" w:rsidRPr="005C4C30">
              <w:rPr>
                <w:sz w:val="28"/>
              </w:rPr>
              <w:t>42</w:t>
            </w:r>
          </w:p>
          <w:p w:rsidR="00675F63" w:rsidRPr="005C4C30" w:rsidRDefault="00E13063" w:rsidP="00FD60EE">
            <w:pPr>
              <w:pStyle w:val="afb"/>
              <w:spacing w:after="0"/>
              <w:ind w:left="-1134" w:right="-851"/>
              <w:rPr>
                <w:sz w:val="28"/>
              </w:rPr>
            </w:pPr>
            <w:r w:rsidRPr="005C4C30">
              <w:rPr>
                <w:sz w:val="28"/>
              </w:rPr>
              <w:t>Помогите!</w:t>
            </w:r>
          </w:p>
          <w:p w:rsidR="00675F63" w:rsidRPr="005C4C30" w:rsidRDefault="00675F63" w:rsidP="00FD60EE">
            <w:pPr>
              <w:pStyle w:val="afb"/>
              <w:spacing w:after="0"/>
              <w:ind w:left="-1134" w:right="-851"/>
              <w:jc w:val="left"/>
              <w:rPr>
                <w:sz w:val="28"/>
              </w:rPr>
            </w:pPr>
          </w:p>
          <w:p w:rsidR="00E13063" w:rsidRPr="005C4C30" w:rsidRDefault="00E13063" w:rsidP="00FD60EE">
            <w:pPr>
              <w:pStyle w:val="afb"/>
              <w:spacing w:after="0"/>
              <w:ind w:left="-1134" w:right="-851"/>
              <w:rPr>
                <w:sz w:val="28"/>
              </w:rPr>
            </w:pPr>
            <w:r w:rsidRPr="005C4C30">
              <w:rPr>
                <w:sz w:val="28"/>
              </w:rPr>
              <w:t>СЦЕНА</w:t>
            </w:r>
            <w:r w:rsidR="00BB651D" w:rsidRPr="005C4C30">
              <w:rPr>
                <w:sz w:val="28"/>
              </w:rPr>
              <w:t xml:space="preserve"> 43</w:t>
            </w:r>
          </w:p>
          <w:p w:rsidR="00E13063" w:rsidRPr="005C4C30" w:rsidRDefault="00E130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Сестренка! Ты здесь!</w:t>
            </w:r>
          </w:p>
          <w:p w:rsidR="00AE6808" w:rsidRPr="005C4C30" w:rsidRDefault="00AE6808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</w:p>
          <w:p w:rsidR="00AE6808" w:rsidRPr="005C4C30" w:rsidRDefault="00AE6808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СЦЕНА 44</w:t>
            </w:r>
          </w:p>
          <w:p w:rsidR="00675F63" w:rsidRPr="005C4C30" w:rsidRDefault="00E130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Солнце вот-вот сядет!</w:t>
            </w:r>
          </w:p>
          <w:p w:rsidR="00675F63" w:rsidRPr="005C4C30" w:rsidRDefault="00675F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</w:p>
          <w:p w:rsidR="00E13063" w:rsidRPr="005C4C30" w:rsidRDefault="00E13063" w:rsidP="00FD60EE">
            <w:pPr>
              <w:pStyle w:val="af7"/>
              <w:spacing w:after="0"/>
              <w:ind w:left="-1134" w:right="-851"/>
              <w:jc w:val="center"/>
              <w:rPr>
                <w:sz w:val="28"/>
              </w:rPr>
            </w:pPr>
            <w:r w:rsidRPr="005C4C30">
              <w:rPr>
                <w:sz w:val="28"/>
              </w:rPr>
              <w:t>СЦЕНА</w:t>
            </w:r>
            <w:r w:rsidR="00BB651D" w:rsidRPr="005C4C30">
              <w:rPr>
                <w:sz w:val="28"/>
              </w:rPr>
              <w:t xml:space="preserve"> </w:t>
            </w:r>
            <w:r w:rsidR="00AE6808" w:rsidRPr="005C4C30">
              <w:rPr>
                <w:sz w:val="28"/>
              </w:rPr>
              <w:t>52</w:t>
            </w:r>
          </w:p>
          <w:p w:rsidR="00E13063" w:rsidRPr="005C4C30" w:rsidRDefault="00E13063" w:rsidP="00FD60EE">
            <w:pPr>
              <w:pStyle w:val="af7"/>
              <w:ind w:left="-1134" w:right="-851"/>
              <w:jc w:val="center"/>
              <w:rPr>
                <w:sz w:val="28"/>
              </w:rPr>
            </w:pPr>
            <w:proofErr w:type="spellStart"/>
            <w:r w:rsidRPr="005C4C30">
              <w:rPr>
                <w:sz w:val="28"/>
              </w:rPr>
              <w:t>Ааааа</w:t>
            </w:r>
            <w:proofErr w:type="spellEnd"/>
            <w:r w:rsidRPr="005C4C30">
              <w:rPr>
                <w:sz w:val="28"/>
              </w:rPr>
              <w:t>! (крик)</w:t>
            </w:r>
          </w:p>
        </w:tc>
      </w:tr>
    </w:tbl>
    <w:p w:rsidR="00ED7D62" w:rsidRPr="00675F63" w:rsidRDefault="00ED7D62" w:rsidP="003F3D90">
      <w:pPr>
        <w:pStyle w:val="af7"/>
        <w:spacing w:after="0"/>
        <w:ind w:left="-1134" w:right="-851"/>
        <w:jc w:val="center"/>
        <w:rPr>
          <w:sz w:val="20"/>
        </w:rPr>
      </w:pPr>
    </w:p>
    <w:p w:rsidR="00675F63" w:rsidRDefault="00675F63" w:rsidP="00675F63">
      <w:pPr>
        <w:pStyle w:val="afb"/>
        <w:spacing w:after="0"/>
        <w:ind w:left="-1134" w:right="-851"/>
        <w:rPr>
          <w:b/>
          <w:sz w:val="20"/>
        </w:rPr>
      </w:pPr>
      <w:bookmarkStart w:id="1" w:name="_Hlk90835019"/>
    </w:p>
    <w:p w:rsidR="00675F63" w:rsidRDefault="00675F63">
      <w:pPr>
        <w:spacing w:after="0" w:line="240" w:lineRule="auto"/>
        <w:rPr>
          <w:rFonts w:ascii="Courier New" w:hAnsi="Courier New" w:cs="Courier New"/>
          <w:b/>
          <w:sz w:val="20"/>
          <w:szCs w:val="24"/>
        </w:rPr>
      </w:pPr>
      <w:r>
        <w:rPr>
          <w:b/>
          <w:sz w:val="20"/>
        </w:rPr>
        <w:br w:type="page"/>
      </w:r>
    </w:p>
    <w:tbl>
      <w:tblPr>
        <w:tblW w:w="10410" w:type="dxa"/>
        <w:tblInd w:w="-1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0"/>
      </w:tblGrid>
      <w:tr w:rsidR="00BB651D" w:rsidTr="00BB651D">
        <w:tblPrEx>
          <w:tblCellMar>
            <w:top w:w="0" w:type="dxa"/>
            <w:bottom w:w="0" w:type="dxa"/>
          </w:tblCellMar>
        </w:tblPrEx>
        <w:trPr>
          <w:trHeight w:val="7787"/>
        </w:trPr>
        <w:tc>
          <w:tcPr>
            <w:tcW w:w="10410" w:type="dxa"/>
          </w:tcPr>
          <w:p w:rsidR="00BB651D" w:rsidRDefault="00BB651D" w:rsidP="00BB651D">
            <w:pPr>
              <w:pStyle w:val="afb"/>
              <w:spacing w:after="0"/>
              <w:ind w:left="-1134" w:right="-851"/>
              <w:rPr>
                <w:b/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b/>
                <w:sz w:val="20"/>
              </w:rPr>
            </w:pPr>
            <w:r w:rsidRPr="00675F63">
              <w:rPr>
                <w:b/>
                <w:sz w:val="20"/>
              </w:rPr>
              <w:t>ДВАДЦАТЬ ТРЕТЬЯ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b/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 xml:space="preserve">СЦЕНА </w:t>
            </w:r>
            <w:r>
              <w:rPr>
                <w:sz w:val="20"/>
              </w:rPr>
              <w:t>5</w:t>
            </w:r>
          </w:p>
          <w:p w:rsidR="00BB651D" w:rsidRPr="00675F63" w:rsidRDefault="00FD60EE" w:rsidP="00BB651D">
            <w:pPr>
              <w:pStyle w:val="af7"/>
              <w:spacing w:after="0"/>
              <w:ind w:left="0" w:right="-123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BB651D" w:rsidRPr="00675F63">
              <w:rPr>
                <w:sz w:val="20"/>
              </w:rPr>
              <w:t>ы можешь отправить меня собирать мед вместе с другими медоносами?</w:t>
            </w:r>
          </w:p>
          <w:p w:rsidR="00BB651D" w:rsidRPr="00675F63" w:rsidRDefault="00BB651D" w:rsidP="00BB651D">
            <w:pPr>
              <w:pStyle w:val="af7"/>
              <w:spacing w:before="240"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>
              <w:rPr>
                <w:sz w:val="20"/>
              </w:rPr>
              <w:t xml:space="preserve"> 25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О нет…</w:t>
            </w:r>
          </w:p>
          <w:p w:rsidR="00BB651D" w:rsidRPr="00675F63" w:rsidRDefault="00BB651D" w:rsidP="00BB651D">
            <w:pPr>
              <w:pStyle w:val="af7"/>
              <w:spacing w:before="240"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>
              <w:rPr>
                <w:sz w:val="20"/>
              </w:rPr>
              <w:t xml:space="preserve"> 27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Н-не трогай меня!</w:t>
            </w:r>
          </w:p>
          <w:p w:rsidR="00BB651D" w:rsidRPr="00675F63" w:rsidRDefault="00BB651D" w:rsidP="00BB651D">
            <w:pPr>
              <w:pStyle w:val="af7"/>
              <w:spacing w:before="240"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>
              <w:rPr>
                <w:sz w:val="20"/>
              </w:rPr>
              <w:t xml:space="preserve"> 30</w:t>
            </w:r>
          </w:p>
          <w:p w:rsidR="00BB651D" w:rsidRPr="00675F63" w:rsidRDefault="00FD60EE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(Недовольно) </w:t>
            </w:r>
            <w:proofErr w:type="gramStart"/>
            <w:r w:rsidR="00BB651D" w:rsidRPr="00675F63">
              <w:rPr>
                <w:sz w:val="20"/>
              </w:rPr>
              <w:t>Хм</w:t>
            </w:r>
            <w:r>
              <w:rPr>
                <w:sz w:val="20"/>
              </w:rPr>
              <w:t>!</w:t>
            </w:r>
            <w:r w:rsidR="00BB651D" w:rsidRPr="00675F63">
              <w:rPr>
                <w:sz w:val="20"/>
              </w:rPr>
              <w:t>...</w:t>
            </w:r>
            <w:proofErr w:type="gramEnd"/>
            <w:r w:rsidR="00BB651D" w:rsidRPr="00675F63">
              <w:rPr>
                <w:sz w:val="20"/>
              </w:rPr>
              <w:t xml:space="preserve"> (крюк падает на голову</w:t>
            </w:r>
            <w:proofErr w:type="gramStart"/>
            <w:r w:rsidR="00BB651D" w:rsidRPr="00675F63">
              <w:rPr>
                <w:sz w:val="20"/>
              </w:rPr>
              <w:t>) Ай</w:t>
            </w:r>
            <w:proofErr w:type="gramEnd"/>
            <w:r w:rsidR="00BB651D" w:rsidRPr="00675F63">
              <w:rPr>
                <w:sz w:val="20"/>
              </w:rPr>
              <w:t>!</w:t>
            </w:r>
          </w:p>
          <w:p w:rsidR="00BB651D" w:rsidRPr="00675F63" w:rsidRDefault="00BB651D" w:rsidP="00BB651D">
            <w:pPr>
              <w:pStyle w:val="af7"/>
              <w:spacing w:before="240"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 xml:space="preserve">СЦЕНА </w:t>
            </w:r>
            <w:r w:rsidR="00AE6808">
              <w:rPr>
                <w:sz w:val="20"/>
              </w:rPr>
              <w:t>32</w:t>
            </w:r>
            <w:r w:rsidRPr="00675F63">
              <w:rPr>
                <w:sz w:val="20"/>
              </w:rPr>
              <w:br/>
              <w:t>Это случилось, когда я первый раз полетела собирать мед</w:t>
            </w:r>
            <w:r w:rsidR="005C4C30">
              <w:rPr>
                <w:sz w:val="20"/>
              </w:rPr>
              <w:t>…</w:t>
            </w:r>
          </w:p>
          <w:p w:rsidR="00BB651D" w:rsidRPr="00675F63" w:rsidRDefault="00BB651D" w:rsidP="00BB651D">
            <w:pPr>
              <w:pStyle w:val="af7"/>
              <w:spacing w:before="240"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36</w:t>
            </w:r>
          </w:p>
          <w:p w:rsidR="00BB651D" w:rsidRPr="00675F63" w:rsidRDefault="00BB651D" w:rsidP="00BB651D">
            <w:pPr>
              <w:pStyle w:val="af7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Я просто хотела быть как все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39</w:t>
            </w:r>
          </w:p>
          <w:p w:rsidR="00BB651D" w:rsidRPr="00675F63" w:rsidRDefault="00BB651D" w:rsidP="00BB651D">
            <w:pPr>
              <w:pStyle w:val="af7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(Смех)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45</w:t>
            </w:r>
          </w:p>
          <w:p w:rsidR="00BB651D" w:rsidRPr="00675F63" w:rsidRDefault="00BB651D" w:rsidP="00BB651D">
            <w:pPr>
              <w:pStyle w:val="af7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Успеем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48</w:t>
            </w:r>
          </w:p>
          <w:p w:rsidR="00BB651D" w:rsidRPr="00675F63" w:rsidRDefault="00BB651D" w:rsidP="00BB651D">
            <w:pPr>
              <w:pStyle w:val="af7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Возможно, я была не права…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61</w:t>
            </w:r>
          </w:p>
          <w:p w:rsidR="00BB651D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Конечно же нет</w:t>
            </w:r>
            <w:r w:rsidR="005C4C30">
              <w:rPr>
                <w:sz w:val="20"/>
              </w:rPr>
              <w:t>! (с воодушевлением)</w:t>
            </w:r>
          </w:p>
          <w:p w:rsidR="00BB651D" w:rsidRDefault="00BB651D" w:rsidP="005C4C30">
            <w:pPr>
              <w:pStyle w:val="afb"/>
              <w:spacing w:after="0"/>
              <w:ind w:left="-1134" w:right="-851"/>
              <w:jc w:val="left"/>
              <w:rPr>
                <w:b/>
                <w:sz w:val="20"/>
              </w:rPr>
            </w:pPr>
          </w:p>
        </w:tc>
      </w:tr>
      <w:bookmarkEnd w:id="1"/>
      <w:tr w:rsidR="00BB651D" w:rsidTr="00BB651D">
        <w:tblPrEx>
          <w:tblCellMar>
            <w:top w:w="0" w:type="dxa"/>
            <w:bottom w:w="0" w:type="dxa"/>
          </w:tblCellMar>
        </w:tblPrEx>
        <w:trPr>
          <w:trHeight w:val="6416"/>
        </w:trPr>
        <w:tc>
          <w:tcPr>
            <w:tcW w:w="10410" w:type="dxa"/>
          </w:tcPr>
          <w:p w:rsidR="00BB651D" w:rsidRPr="00675F63" w:rsidRDefault="00BB651D" w:rsidP="00BB651D">
            <w:pPr>
              <w:pStyle w:val="af7"/>
              <w:spacing w:after="0"/>
              <w:ind w:left="-1134" w:right="-851"/>
              <w:rPr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b/>
                <w:sz w:val="20"/>
              </w:rPr>
            </w:pPr>
            <w:r w:rsidRPr="00675F63">
              <w:rPr>
                <w:b/>
                <w:sz w:val="20"/>
              </w:rPr>
              <w:t>ЦВЕТОК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b/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5C4C30">
              <w:rPr>
                <w:sz w:val="20"/>
              </w:rPr>
              <w:t xml:space="preserve"> 24</w:t>
            </w:r>
          </w:p>
          <w:p w:rsidR="00BB651D" w:rsidRPr="00675F63" w:rsidRDefault="00BB651D" w:rsidP="00BB651D">
            <w:pPr>
              <w:pStyle w:val="afb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Привет!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5C4C30">
              <w:rPr>
                <w:sz w:val="20"/>
              </w:rPr>
              <w:t xml:space="preserve"> 26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И зачем простой медоносной пчеле нужно столько непонятных приспособлений?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5C4C30">
              <w:rPr>
                <w:sz w:val="20"/>
              </w:rPr>
              <w:t xml:space="preserve"> 28</w:t>
            </w:r>
          </w:p>
          <w:p w:rsidR="00BB651D" w:rsidRPr="00675F63" w:rsidRDefault="00FD60EE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>
              <w:rPr>
                <w:sz w:val="20"/>
              </w:rPr>
              <w:t>Здесь</w:t>
            </w:r>
            <w:r w:rsidR="00BB651D" w:rsidRPr="00675F63">
              <w:rPr>
                <w:sz w:val="20"/>
              </w:rPr>
              <w:t xml:space="preserve"> не так много существ, готовых поболтать с тобой, знаешь ли.</w:t>
            </w: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5C4C30">
              <w:rPr>
                <w:sz w:val="20"/>
              </w:rPr>
              <w:t xml:space="preserve"> 31</w:t>
            </w:r>
          </w:p>
          <w:p w:rsidR="00BB651D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Разве у пчел не должно быть как минимум два крыла?</w:t>
            </w:r>
          </w:p>
          <w:p w:rsidR="00FD60EE" w:rsidRDefault="00FD60EE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</w:p>
          <w:p w:rsidR="00FD60EE" w:rsidRPr="00675F63" w:rsidRDefault="00FD60EE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>
              <w:rPr>
                <w:sz w:val="20"/>
              </w:rPr>
              <w:t>СЦЕНА</w:t>
            </w:r>
            <w:r w:rsidR="005C4C30">
              <w:rPr>
                <w:sz w:val="20"/>
              </w:rPr>
              <w:t xml:space="preserve"> 37</w:t>
            </w:r>
          </w:p>
          <w:p w:rsidR="00BB651D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 w:rsidRPr="00675F63">
              <w:rPr>
                <w:sz w:val="20"/>
              </w:rPr>
              <w:t>Первый раз вижу пчелу, угрожающую цветку непонятной штуковиной. Ты уже не как все</w:t>
            </w:r>
            <w:r w:rsidR="00FD60EE">
              <w:rPr>
                <w:sz w:val="20"/>
              </w:rPr>
              <w:t>!</w:t>
            </w:r>
          </w:p>
          <w:p w:rsidR="00BB651D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</w:p>
          <w:p w:rsidR="00BB651D" w:rsidRPr="00675F63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38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(Изображает пчелу) 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r w:rsidR="00D60C51">
              <w:rPr>
                <w:sz w:val="20"/>
              </w:rPr>
              <w:t>-</w:t>
            </w:r>
            <w:r w:rsidRPr="00675F63">
              <w:rPr>
                <w:sz w:val="20"/>
              </w:rPr>
              <w:t>ж</w:t>
            </w:r>
            <w:bookmarkStart w:id="2" w:name="_GoBack"/>
            <w:bookmarkEnd w:id="2"/>
            <w:r w:rsidRPr="00675F63">
              <w:rPr>
                <w:sz w:val="20"/>
              </w:rPr>
              <w:t>…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47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Я думал ты цветов о помощи не просишь</w:t>
            </w: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</w:p>
          <w:p w:rsidR="00BB651D" w:rsidRPr="00675F63" w:rsidRDefault="00BB651D" w:rsidP="00BB651D">
            <w:pPr>
              <w:pStyle w:val="afb"/>
              <w:spacing w:after="0"/>
              <w:ind w:left="-1134" w:right="-851"/>
              <w:rPr>
                <w:sz w:val="20"/>
              </w:rPr>
            </w:pPr>
            <w:r w:rsidRPr="00675F63">
              <w:rPr>
                <w:sz w:val="20"/>
              </w:rPr>
              <w:t>СЦЕНА</w:t>
            </w:r>
            <w:r w:rsidR="00AE6808">
              <w:rPr>
                <w:sz w:val="20"/>
              </w:rPr>
              <w:t xml:space="preserve"> 61</w:t>
            </w:r>
          </w:p>
          <w:p w:rsidR="00BB651D" w:rsidRDefault="00BB651D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FD60EE">
              <w:rPr>
                <w:sz w:val="20"/>
              </w:rPr>
              <w:t>Грустный в</w:t>
            </w:r>
            <w:r w:rsidR="00FD60EE" w:rsidRPr="00675F63">
              <w:rPr>
                <w:sz w:val="20"/>
              </w:rPr>
              <w:t>здох</w:t>
            </w:r>
            <w:r w:rsidR="00FD60EE">
              <w:rPr>
                <w:sz w:val="20"/>
              </w:rPr>
              <w:t>) …</w:t>
            </w:r>
            <w:r>
              <w:rPr>
                <w:sz w:val="20"/>
              </w:rPr>
              <w:t xml:space="preserve"> </w:t>
            </w:r>
            <w:r w:rsidRPr="00675F63">
              <w:rPr>
                <w:sz w:val="20"/>
              </w:rPr>
              <w:t>Ты же не забудешь про меня, правда?</w:t>
            </w:r>
          </w:p>
          <w:p w:rsidR="005C4C30" w:rsidRDefault="005C4C30" w:rsidP="00BB651D">
            <w:pPr>
              <w:pStyle w:val="af7"/>
              <w:spacing w:after="0"/>
              <w:ind w:left="-1134" w:right="-851"/>
              <w:jc w:val="center"/>
              <w:rPr>
                <w:sz w:val="20"/>
              </w:rPr>
            </w:pPr>
          </w:p>
        </w:tc>
      </w:tr>
    </w:tbl>
    <w:p w:rsidR="006C38AC" w:rsidRPr="00675F63" w:rsidRDefault="006C38AC" w:rsidP="005C4C30">
      <w:pPr>
        <w:pStyle w:val="afb"/>
        <w:spacing w:after="0"/>
        <w:ind w:left="0" w:right="-851"/>
        <w:jc w:val="left"/>
        <w:rPr>
          <w:sz w:val="28"/>
        </w:rPr>
      </w:pPr>
    </w:p>
    <w:sectPr w:rsidR="006C38AC" w:rsidRPr="00675F63" w:rsidSect="005C4C30">
      <w:headerReference w:type="even" r:id="rId8"/>
      <w:pgSz w:w="11907" w:h="16839"/>
      <w:pgMar w:top="709" w:right="1842" w:bottom="709" w:left="2127" w:header="720" w:footer="720" w:gutter="0"/>
      <w:pgNumType w:start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49FB" w:rsidRDefault="003349FB">
      <w:r>
        <w:separator/>
      </w:r>
    </w:p>
  </w:endnote>
  <w:endnote w:type="continuationSeparator" w:id="0">
    <w:p w:rsidR="003349FB" w:rsidRDefault="00334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49FB" w:rsidRDefault="003349FB">
      <w:r>
        <w:separator/>
      </w:r>
    </w:p>
  </w:footnote>
  <w:footnote w:type="continuationSeparator" w:id="0">
    <w:p w:rsidR="003349FB" w:rsidRDefault="00334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67D" w:rsidRDefault="0063467D" w:rsidP="006C7BD0">
    <w:r>
      <w:fldChar w:fldCharType="begin"/>
    </w:r>
    <w:r>
      <w:instrText xml:space="preserve">PAGE  </w:instrText>
    </w:r>
    <w:r>
      <w:fldChar w:fldCharType="end"/>
    </w:r>
  </w:p>
  <w:p w:rsidR="0063467D" w:rsidRDefault="0063467D" w:rsidP="006C7B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4208B"/>
    <w:multiLevelType w:val="singleLevel"/>
    <w:tmpl w:val="32F8E410"/>
    <w:lvl w:ilvl="0">
      <w:start w:val="4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" w15:restartNumberingAfterBreak="0">
    <w:nsid w:val="0B6C59E5"/>
    <w:multiLevelType w:val="hybridMultilevel"/>
    <w:tmpl w:val="E5DA85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77A81"/>
    <w:multiLevelType w:val="hybridMultilevel"/>
    <w:tmpl w:val="FA68238E"/>
    <w:lvl w:ilvl="0" w:tplc="6E3A20C8"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1ED511E6"/>
    <w:multiLevelType w:val="singleLevel"/>
    <w:tmpl w:val="ABCE894A"/>
    <w:lvl w:ilvl="0">
      <w:start w:val="9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4" w15:restartNumberingAfterBreak="0">
    <w:nsid w:val="1F7D43B9"/>
    <w:multiLevelType w:val="singleLevel"/>
    <w:tmpl w:val="BC7ED8E6"/>
    <w:lvl w:ilvl="0">
      <w:start w:val="10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5" w15:restartNumberingAfterBreak="0">
    <w:nsid w:val="36D376C0"/>
    <w:multiLevelType w:val="singleLevel"/>
    <w:tmpl w:val="E0EC4D6C"/>
    <w:lvl w:ilvl="0">
      <w:start w:val="13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6" w15:restartNumberingAfterBreak="0">
    <w:nsid w:val="38CC2734"/>
    <w:multiLevelType w:val="singleLevel"/>
    <w:tmpl w:val="6B0E7494"/>
    <w:lvl w:ilvl="0">
      <w:start w:val="18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7" w15:restartNumberingAfterBreak="0">
    <w:nsid w:val="392878A0"/>
    <w:multiLevelType w:val="hybridMultilevel"/>
    <w:tmpl w:val="52C47F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0D273CC"/>
    <w:multiLevelType w:val="singleLevel"/>
    <w:tmpl w:val="6072645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47E55E12"/>
    <w:multiLevelType w:val="singleLevel"/>
    <w:tmpl w:val="4C1AE396"/>
    <w:lvl w:ilvl="0">
      <w:start w:val="17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0" w15:restartNumberingAfterBreak="0">
    <w:nsid w:val="4E317AEE"/>
    <w:multiLevelType w:val="hybridMultilevel"/>
    <w:tmpl w:val="91609B0A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 w15:restartNumberingAfterBreak="0">
    <w:nsid w:val="4FD1392C"/>
    <w:multiLevelType w:val="hybridMultilevel"/>
    <w:tmpl w:val="5C8A7F4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4E74EC"/>
    <w:multiLevelType w:val="singleLevel"/>
    <w:tmpl w:val="8B385E9E"/>
    <w:lvl w:ilvl="0">
      <w:start w:val="6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3" w15:restartNumberingAfterBreak="0">
    <w:nsid w:val="54B91791"/>
    <w:multiLevelType w:val="hybridMultilevel"/>
    <w:tmpl w:val="0EF29E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881249"/>
    <w:multiLevelType w:val="hybridMultilevel"/>
    <w:tmpl w:val="EAB4C2EA"/>
    <w:lvl w:ilvl="0" w:tplc="9B8A6FD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B31FB"/>
    <w:multiLevelType w:val="singleLevel"/>
    <w:tmpl w:val="56266FC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6" w15:restartNumberingAfterBreak="0">
    <w:nsid w:val="6AAD3D95"/>
    <w:multiLevelType w:val="hybridMultilevel"/>
    <w:tmpl w:val="13283214"/>
    <w:lvl w:ilvl="0" w:tplc="D6E483A6">
      <w:start w:val="28"/>
      <w:numFmt w:val="bullet"/>
      <w:lvlText w:val="–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75046F3F"/>
    <w:multiLevelType w:val="singleLevel"/>
    <w:tmpl w:val="0CEE49C2"/>
    <w:lvl w:ilvl="0">
      <w:start w:val="2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8" w15:restartNumberingAfterBreak="0">
    <w:nsid w:val="78CD28C1"/>
    <w:multiLevelType w:val="singleLevel"/>
    <w:tmpl w:val="60726452"/>
    <w:lvl w:ilvl="0">
      <w:start w:val="3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9" w15:restartNumberingAfterBreak="0">
    <w:nsid w:val="798944A8"/>
    <w:multiLevelType w:val="hybridMultilevel"/>
    <w:tmpl w:val="7062FC9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3041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AA31C68"/>
    <w:multiLevelType w:val="hybridMultilevel"/>
    <w:tmpl w:val="D9A666C2"/>
    <w:lvl w:ilvl="0" w:tplc="261E92CA">
      <w:start w:val="1080"/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7C633CB0"/>
    <w:multiLevelType w:val="singleLevel"/>
    <w:tmpl w:val="BEDC709C"/>
    <w:lvl w:ilvl="0">
      <w:start w:val="5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2" w15:restartNumberingAfterBreak="0">
    <w:nsid w:val="7CF4769F"/>
    <w:multiLevelType w:val="hybridMultilevel"/>
    <w:tmpl w:val="AFFE44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1C2F57"/>
    <w:multiLevelType w:val="hybridMultilevel"/>
    <w:tmpl w:val="4404AF14"/>
    <w:lvl w:ilvl="0" w:tplc="71426B2E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9"/>
  </w:num>
  <w:num w:numId="4">
    <w:abstractNumId w:val="14"/>
  </w:num>
  <w:num w:numId="5">
    <w:abstractNumId w:val="8"/>
  </w:num>
  <w:num w:numId="6">
    <w:abstractNumId w:val="8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7">
    <w:abstractNumId w:val="8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8">
    <w:abstractNumId w:val="0"/>
  </w:num>
  <w:num w:numId="9">
    <w:abstractNumId w:val="21"/>
  </w:num>
  <w:num w:numId="10">
    <w:abstractNumId w:val="12"/>
  </w:num>
  <w:num w:numId="11">
    <w:abstractNumId w:val="12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2">
    <w:abstractNumId w:val="12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3">
    <w:abstractNumId w:val="3"/>
  </w:num>
  <w:num w:numId="14">
    <w:abstractNumId w:val="4"/>
  </w:num>
  <w:num w:numId="15">
    <w:abstractNumId w:val="4"/>
    <w:lvlOverride w:ilvl="0">
      <w:lvl w:ilvl="0">
        <w:start w:val="11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6">
    <w:abstractNumId w:val="4"/>
    <w:lvlOverride w:ilvl="0">
      <w:lvl w:ilvl="0">
        <w:start w:val="12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7">
    <w:abstractNumId w:val="5"/>
  </w:num>
  <w:num w:numId="18">
    <w:abstractNumId w:val="5"/>
    <w:lvlOverride w:ilvl="0">
      <w:lvl w:ilvl="0">
        <w:start w:val="1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9">
    <w:abstractNumId w:val="5"/>
    <w:lvlOverride w:ilvl="0">
      <w:lvl w:ilvl="0">
        <w:start w:val="15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20">
    <w:abstractNumId w:val="5"/>
    <w:lvlOverride w:ilvl="0">
      <w:lvl w:ilvl="0">
        <w:start w:val="16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21">
    <w:abstractNumId w:val="9"/>
  </w:num>
  <w:num w:numId="22">
    <w:abstractNumId w:val="6"/>
  </w:num>
  <w:num w:numId="23">
    <w:abstractNumId w:val="6"/>
    <w:lvlOverride w:ilvl="0">
      <w:lvl w:ilvl="0">
        <w:start w:val="19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24">
    <w:abstractNumId w:val="6"/>
    <w:lvlOverride w:ilvl="0">
      <w:lvl w:ilvl="0">
        <w:start w:val="20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25">
    <w:abstractNumId w:val="15"/>
  </w:num>
  <w:num w:numId="26">
    <w:abstractNumId w:val="1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27">
    <w:abstractNumId w:val="17"/>
  </w:num>
  <w:num w:numId="28">
    <w:abstractNumId w:val="17"/>
    <w:lvlOverride w:ilvl="0">
      <w:lvl w:ilvl="0">
        <w:start w:val="22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29">
    <w:abstractNumId w:val="17"/>
    <w:lvlOverride w:ilvl="0">
      <w:lvl w:ilvl="0">
        <w:start w:val="23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30">
    <w:abstractNumId w:val="18"/>
  </w:num>
  <w:num w:numId="31">
    <w:abstractNumId w:val="18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32">
    <w:abstractNumId w:val="18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33">
    <w:abstractNumId w:val="23"/>
  </w:num>
  <w:num w:numId="34">
    <w:abstractNumId w:val="20"/>
  </w:num>
  <w:num w:numId="35">
    <w:abstractNumId w:val="2"/>
  </w:num>
  <w:num w:numId="36">
    <w:abstractNumId w:val="16"/>
  </w:num>
  <w:num w:numId="37">
    <w:abstractNumId w:val="7"/>
  </w:num>
  <w:num w:numId="38">
    <w:abstractNumId w:val="1"/>
  </w:num>
  <w:num w:numId="39">
    <w:abstractNumId w:val="13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72"/>
    <w:rsid w:val="00001C42"/>
    <w:rsid w:val="00004C3D"/>
    <w:rsid w:val="00007051"/>
    <w:rsid w:val="00011B43"/>
    <w:rsid w:val="000120E7"/>
    <w:rsid w:val="0001595C"/>
    <w:rsid w:val="00016E7A"/>
    <w:rsid w:val="000205B7"/>
    <w:rsid w:val="00027CB0"/>
    <w:rsid w:val="00032F14"/>
    <w:rsid w:val="000340E8"/>
    <w:rsid w:val="0003553D"/>
    <w:rsid w:val="00041E61"/>
    <w:rsid w:val="00044FBF"/>
    <w:rsid w:val="00046045"/>
    <w:rsid w:val="000465A7"/>
    <w:rsid w:val="0005051A"/>
    <w:rsid w:val="00054FFC"/>
    <w:rsid w:val="0005564E"/>
    <w:rsid w:val="00065ADF"/>
    <w:rsid w:val="000703FA"/>
    <w:rsid w:val="000754AD"/>
    <w:rsid w:val="0007675D"/>
    <w:rsid w:val="0007713D"/>
    <w:rsid w:val="0008188C"/>
    <w:rsid w:val="000847BE"/>
    <w:rsid w:val="000905D5"/>
    <w:rsid w:val="00092A4B"/>
    <w:rsid w:val="00092BDF"/>
    <w:rsid w:val="00092FC8"/>
    <w:rsid w:val="00094215"/>
    <w:rsid w:val="000945E7"/>
    <w:rsid w:val="0009528F"/>
    <w:rsid w:val="000A0C9E"/>
    <w:rsid w:val="000A3809"/>
    <w:rsid w:val="000A44A7"/>
    <w:rsid w:val="000B2199"/>
    <w:rsid w:val="000C1FBC"/>
    <w:rsid w:val="000C20FC"/>
    <w:rsid w:val="000C3AE3"/>
    <w:rsid w:val="000C42FF"/>
    <w:rsid w:val="000D43F7"/>
    <w:rsid w:val="000D65B7"/>
    <w:rsid w:val="000E0103"/>
    <w:rsid w:val="000E2AFA"/>
    <w:rsid w:val="000F1A00"/>
    <w:rsid w:val="000F399B"/>
    <w:rsid w:val="000F5DB8"/>
    <w:rsid w:val="001041D6"/>
    <w:rsid w:val="0010739A"/>
    <w:rsid w:val="00107CE1"/>
    <w:rsid w:val="001110A7"/>
    <w:rsid w:val="00111D61"/>
    <w:rsid w:val="00117702"/>
    <w:rsid w:val="00117D0C"/>
    <w:rsid w:val="001220FB"/>
    <w:rsid w:val="00122BAC"/>
    <w:rsid w:val="00126EE9"/>
    <w:rsid w:val="00126F70"/>
    <w:rsid w:val="0013052E"/>
    <w:rsid w:val="00132B51"/>
    <w:rsid w:val="0014410B"/>
    <w:rsid w:val="00145A44"/>
    <w:rsid w:val="00150D4B"/>
    <w:rsid w:val="00151941"/>
    <w:rsid w:val="00152C19"/>
    <w:rsid w:val="00152EF7"/>
    <w:rsid w:val="0015430A"/>
    <w:rsid w:val="00154B16"/>
    <w:rsid w:val="001552E4"/>
    <w:rsid w:val="001565D0"/>
    <w:rsid w:val="00157333"/>
    <w:rsid w:val="001628E7"/>
    <w:rsid w:val="001643FC"/>
    <w:rsid w:val="00170D7B"/>
    <w:rsid w:val="0017243A"/>
    <w:rsid w:val="00173821"/>
    <w:rsid w:val="001768D2"/>
    <w:rsid w:val="00176ECF"/>
    <w:rsid w:val="00177714"/>
    <w:rsid w:val="00182135"/>
    <w:rsid w:val="00185A25"/>
    <w:rsid w:val="001A1781"/>
    <w:rsid w:val="001A28F7"/>
    <w:rsid w:val="001A4274"/>
    <w:rsid w:val="001A4E7B"/>
    <w:rsid w:val="001B244C"/>
    <w:rsid w:val="001C248A"/>
    <w:rsid w:val="001C4329"/>
    <w:rsid w:val="001D25CA"/>
    <w:rsid w:val="001D3969"/>
    <w:rsid w:val="001D5A81"/>
    <w:rsid w:val="001E32A1"/>
    <w:rsid w:val="001E4C2F"/>
    <w:rsid w:val="001E75D6"/>
    <w:rsid w:val="001E76DC"/>
    <w:rsid w:val="001F5160"/>
    <w:rsid w:val="001F5C0E"/>
    <w:rsid w:val="001F63D2"/>
    <w:rsid w:val="00201CE7"/>
    <w:rsid w:val="00211139"/>
    <w:rsid w:val="0021153A"/>
    <w:rsid w:val="0021186E"/>
    <w:rsid w:val="0021250C"/>
    <w:rsid w:val="0021399B"/>
    <w:rsid w:val="0021615E"/>
    <w:rsid w:val="00216F76"/>
    <w:rsid w:val="00226455"/>
    <w:rsid w:val="002311AC"/>
    <w:rsid w:val="00232909"/>
    <w:rsid w:val="002411DF"/>
    <w:rsid w:val="002445F2"/>
    <w:rsid w:val="00244B7A"/>
    <w:rsid w:val="00250568"/>
    <w:rsid w:val="00256639"/>
    <w:rsid w:val="00256912"/>
    <w:rsid w:val="00257F22"/>
    <w:rsid w:val="0026128E"/>
    <w:rsid w:val="00264BEA"/>
    <w:rsid w:val="00267A83"/>
    <w:rsid w:val="00267D3B"/>
    <w:rsid w:val="00270704"/>
    <w:rsid w:val="00271C47"/>
    <w:rsid w:val="00271F38"/>
    <w:rsid w:val="0027691E"/>
    <w:rsid w:val="00280E90"/>
    <w:rsid w:val="00286ABE"/>
    <w:rsid w:val="00296B9C"/>
    <w:rsid w:val="002A0A1E"/>
    <w:rsid w:val="002A0A2F"/>
    <w:rsid w:val="002A2BE9"/>
    <w:rsid w:val="002B39FE"/>
    <w:rsid w:val="002B4ADC"/>
    <w:rsid w:val="002B5F29"/>
    <w:rsid w:val="002B7253"/>
    <w:rsid w:val="002B7893"/>
    <w:rsid w:val="002B7E51"/>
    <w:rsid w:val="002C2DC1"/>
    <w:rsid w:val="002C3022"/>
    <w:rsid w:val="002C3466"/>
    <w:rsid w:val="002D2179"/>
    <w:rsid w:val="002D459C"/>
    <w:rsid w:val="002D5702"/>
    <w:rsid w:val="002D59C3"/>
    <w:rsid w:val="002E1A4D"/>
    <w:rsid w:val="002F2831"/>
    <w:rsid w:val="002F3FDC"/>
    <w:rsid w:val="00307E23"/>
    <w:rsid w:val="00310374"/>
    <w:rsid w:val="003110C9"/>
    <w:rsid w:val="00311E27"/>
    <w:rsid w:val="00313502"/>
    <w:rsid w:val="00314EA3"/>
    <w:rsid w:val="00323C77"/>
    <w:rsid w:val="00326B1F"/>
    <w:rsid w:val="00327F8C"/>
    <w:rsid w:val="00331A43"/>
    <w:rsid w:val="003349FB"/>
    <w:rsid w:val="003354A2"/>
    <w:rsid w:val="003368A5"/>
    <w:rsid w:val="003414C3"/>
    <w:rsid w:val="003456EC"/>
    <w:rsid w:val="003541B6"/>
    <w:rsid w:val="003615E9"/>
    <w:rsid w:val="00363138"/>
    <w:rsid w:val="00363FBF"/>
    <w:rsid w:val="00364C2F"/>
    <w:rsid w:val="00370BAC"/>
    <w:rsid w:val="00372229"/>
    <w:rsid w:val="0038152A"/>
    <w:rsid w:val="003847D8"/>
    <w:rsid w:val="00385CE2"/>
    <w:rsid w:val="00392873"/>
    <w:rsid w:val="00393391"/>
    <w:rsid w:val="00394A8B"/>
    <w:rsid w:val="00396630"/>
    <w:rsid w:val="00397C32"/>
    <w:rsid w:val="003A3D46"/>
    <w:rsid w:val="003A4B3A"/>
    <w:rsid w:val="003A7CCD"/>
    <w:rsid w:val="003B0EF5"/>
    <w:rsid w:val="003B66E6"/>
    <w:rsid w:val="003B761B"/>
    <w:rsid w:val="003B774C"/>
    <w:rsid w:val="003C7BB7"/>
    <w:rsid w:val="003D068D"/>
    <w:rsid w:val="003D5D5B"/>
    <w:rsid w:val="003D7A6D"/>
    <w:rsid w:val="003E039C"/>
    <w:rsid w:val="003E2048"/>
    <w:rsid w:val="003E235D"/>
    <w:rsid w:val="003E2E4F"/>
    <w:rsid w:val="003E4576"/>
    <w:rsid w:val="003E46DF"/>
    <w:rsid w:val="003E5004"/>
    <w:rsid w:val="003F3D90"/>
    <w:rsid w:val="00400FCD"/>
    <w:rsid w:val="00402602"/>
    <w:rsid w:val="0040398C"/>
    <w:rsid w:val="0040484E"/>
    <w:rsid w:val="0040528C"/>
    <w:rsid w:val="00406B7D"/>
    <w:rsid w:val="00407B76"/>
    <w:rsid w:val="00407C8C"/>
    <w:rsid w:val="00407DB9"/>
    <w:rsid w:val="00416DB6"/>
    <w:rsid w:val="004210F6"/>
    <w:rsid w:val="0042423E"/>
    <w:rsid w:val="00426471"/>
    <w:rsid w:val="004300C8"/>
    <w:rsid w:val="0043076E"/>
    <w:rsid w:val="004337B8"/>
    <w:rsid w:val="004349E5"/>
    <w:rsid w:val="004353DF"/>
    <w:rsid w:val="00437EF4"/>
    <w:rsid w:val="00445D6B"/>
    <w:rsid w:val="004473D5"/>
    <w:rsid w:val="00457BA9"/>
    <w:rsid w:val="00461C06"/>
    <w:rsid w:val="00462E7B"/>
    <w:rsid w:val="00462FBC"/>
    <w:rsid w:val="0046338C"/>
    <w:rsid w:val="00473F7D"/>
    <w:rsid w:val="004743FD"/>
    <w:rsid w:val="004766AC"/>
    <w:rsid w:val="00477A9E"/>
    <w:rsid w:val="00477E8A"/>
    <w:rsid w:val="004813FC"/>
    <w:rsid w:val="0048424E"/>
    <w:rsid w:val="004850AB"/>
    <w:rsid w:val="00492F6F"/>
    <w:rsid w:val="004935BA"/>
    <w:rsid w:val="0049530C"/>
    <w:rsid w:val="004972E4"/>
    <w:rsid w:val="004B162A"/>
    <w:rsid w:val="004B5900"/>
    <w:rsid w:val="004B5CE8"/>
    <w:rsid w:val="004C29DF"/>
    <w:rsid w:val="004C3E49"/>
    <w:rsid w:val="004C6B85"/>
    <w:rsid w:val="004D0601"/>
    <w:rsid w:val="004D2676"/>
    <w:rsid w:val="004D3535"/>
    <w:rsid w:val="004D3DD2"/>
    <w:rsid w:val="004D3EE9"/>
    <w:rsid w:val="004D6601"/>
    <w:rsid w:val="004D6779"/>
    <w:rsid w:val="004D6E42"/>
    <w:rsid w:val="004E0D8D"/>
    <w:rsid w:val="004E28DF"/>
    <w:rsid w:val="004E6607"/>
    <w:rsid w:val="004E70B9"/>
    <w:rsid w:val="004E7B37"/>
    <w:rsid w:val="004F2271"/>
    <w:rsid w:val="004F6349"/>
    <w:rsid w:val="004F6D84"/>
    <w:rsid w:val="00502744"/>
    <w:rsid w:val="00502807"/>
    <w:rsid w:val="00507451"/>
    <w:rsid w:val="00512A1A"/>
    <w:rsid w:val="0051551D"/>
    <w:rsid w:val="00521623"/>
    <w:rsid w:val="00522291"/>
    <w:rsid w:val="005229F3"/>
    <w:rsid w:val="00526E7D"/>
    <w:rsid w:val="005320B5"/>
    <w:rsid w:val="0053303E"/>
    <w:rsid w:val="005342C3"/>
    <w:rsid w:val="00540B66"/>
    <w:rsid w:val="0054487D"/>
    <w:rsid w:val="0054762D"/>
    <w:rsid w:val="00551E99"/>
    <w:rsid w:val="00560394"/>
    <w:rsid w:val="00561F84"/>
    <w:rsid w:val="00566541"/>
    <w:rsid w:val="00566F08"/>
    <w:rsid w:val="005722CC"/>
    <w:rsid w:val="005730A6"/>
    <w:rsid w:val="00575EE1"/>
    <w:rsid w:val="00577FC2"/>
    <w:rsid w:val="00581554"/>
    <w:rsid w:val="0058186D"/>
    <w:rsid w:val="00587BE9"/>
    <w:rsid w:val="00595168"/>
    <w:rsid w:val="005A12D0"/>
    <w:rsid w:val="005A4536"/>
    <w:rsid w:val="005A5813"/>
    <w:rsid w:val="005A5DAB"/>
    <w:rsid w:val="005A6837"/>
    <w:rsid w:val="005A7266"/>
    <w:rsid w:val="005B0B99"/>
    <w:rsid w:val="005B469B"/>
    <w:rsid w:val="005B57A2"/>
    <w:rsid w:val="005B65B6"/>
    <w:rsid w:val="005B7CA9"/>
    <w:rsid w:val="005C2D63"/>
    <w:rsid w:val="005C4C30"/>
    <w:rsid w:val="005C5075"/>
    <w:rsid w:val="005C5BAF"/>
    <w:rsid w:val="005C5E48"/>
    <w:rsid w:val="005C78F6"/>
    <w:rsid w:val="005C7FE4"/>
    <w:rsid w:val="005D21B8"/>
    <w:rsid w:val="005D2F76"/>
    <w:rsid w:val="005D4680"/>
    <w:rsid w:val="005D62D1"/>
    <w:rsid w:val="005D7CBA"/>
    <w:rsid w:val="005E0D12"/>
    <w:rsid w:val="005E3A38"/>
    <w:rsid w:val="005F53D0"/>
    <w:rsid w:val="005F7631"/>
    <w:rsid w:val="005F7D19"/>
    <w:rsid w:val="006057F1"/>
    <w:rsid w:val="00610C72"/>
    <w:rsid w:val="0061738B"/>
    <w:rsid w:val="006249E9"/>
    <w:rsid w:val="0062575F"/>
    <w:rsid w:val="00625B7F"/>
    <w:rsid w:val="00626FA2"/>
    <w:rsid w:val="0063103A"/>
    <w:rsid w:val="00633FEF"/>
    <w:rsid w:val="0063467D"/>
    <w:rsid w:val="006400BD"/>
    <w:rsid w:val="00644695"/>
    <w:rsid w:val="00650A7B"/>
    <w:rsid w:val="0065203A"/>
    <w:rsid w:val="00655952"/>
    <w:rsid w:val="00661046"/>
    <w:rsid w:val="006714D5"/>
    <w:rsid w:val="00673040"/>
    <w:rsid w:val="00675F63"/>
    <w:rsid w:val="00680278"/>
    <w:rsid w:val="0068043B"/>
    <w:rsid w:val="006823ED"/>
    <w:rsid w:val="00687A41"/>
    <w:rsid w:val="00692383"/>
    <w:rsid w:val="00693845"/>
    <w:rsid w:val="006964CF"/>
    <w:rsid w:val="006A195A"/>
    <w:rsid w:val="006A236A"/>
    <w:rsid w:val="006A2B39"/>
    <w:rsid w:val="006A3F00"/>
    <w:rsid w:val="006A5444"/>
    <w:rsid w:val="006A585E"/>
    <w:rsid w:val="006B07E6"/>
    <w:rsid w:val="006B2B5D"/>
    <w:rsid w:val="006C09E1"/>
    <w:rsid w:val="006C2090"/>
    <w:rsid w:val="006C38AC"/>
    <w:rsid w:val="006C506E"/>
    <w:rsid w:val="006C65CF"/>
    <w:rsid w:val="006C7BD0"/>
    <w:rsid w:val="006D4E87"/>
    <w:rsid w:val="006D524F"/>
    <w:rsid w:val="006E36D6"/>
    <w:rsid w:val="006E7C0B"/>
    <w:rsid w:val="006F051D"/>
    <w:rsid w:val="006F15B9"/>
    <w:rsid w:val="006F3536"/>
    <w:rsid w:val="006F4AC1"/>
    <w:rsid w:val="006F58D5"/>
    <w:rsid w:val="00701CD3"/>
    <w:rsid w:val="0070313E"/>
    <w:rsid w:val="0070623F"/>
    <w:rsid w:val="0071200B"/>
    <w:rsid w:val="007122B1"/>
    <w:rsid w:val="00712A03"/>
    <w:rsid w:val="007139FE"/>
    <w:rsid w:val="007142BB"/>
    <w:rsid w:val="00714BFF"/>
    <w:rsid w:val="00716617"/>
    <w:rsid w:val="0071669E"/>
    <w:rsid w:val="007178FE"/>
    <w:rsid w:val="0072487C"/>
    <w:rsid w:val="00731855"/>
    <w:rsid w:val="00740AFC"/>
    <w:rsid w:val="00743DEE"/>
    <w:rsid w:val="0075256F"/>
    <w:rsid w:val="0075761C"/>
    <w:rsid w:val="007641F5"/>
    <w:rsid w:val="00765802"/>
    <w:rsid w:val="00771CFA"/>
    <w:rsid w:val="00775A8B"/>
    <w:rsid w:val="0077757E"/>
    <w:rsid w:val="00780B6F"/>
    <w:rsid w:val="00781A92"/>
    <w:rsid w:val="0078710F"/>
    <w:rsid w:val="00791280"/>
    <w:rsid w:val="00793021"/>
    <w:rsid w:val="00793882"/>
    <w:rsid w:val="00794C65"/>
    <w:rsid w:val="007A2115"/>
    <w:rsid w:val="007A471A"/>
    <w:rsid w:val="007A4A2C"/>
    <w:rsid w:val="007B08E9"/>
    <w:rsid w:val="007B0D74"/>
    <w:rsid w:val="007B30D9"/>
    <w:rsid w:val="007B4C48"/>
    <w:rsid w:val="007B5696"/>
    <w:rsid w:val="007B641A"/>
    <w:rsid w:val="007B7575"/>
    <w:rsid w:val="007C0068"/>
    <w:rsid w:val="007C4325"/>
    <w:rsid w:val="007C4EA7"/>
    <w:rsid w:val="007C5120"/>
    <w:rsid w:val="007C6826"/>
    <w:rsid w:val="007C7B24"/>
    <w:rsid w:val="007D7051"/>
    <w:rsid w:val="007E04B7"/>
    <w:rsid w:val="007E6C20"/>
    <w:rsid w:val="007F09E1"/>
    <w:rsid w:val="007F2101"/>
    <w:rsid w:val="007F3581"/>
    <w:rsid w:val="007F5235"/>
    <w:rsid w:val="007F5318"/>
    <w:rsid w:val="007F5B0E"/>
    <w:rsid w:val="00800134"/>
    <w:rsid w:val="008053A9"/>
    <w:rsid w:val="0080594E"/>
    <w:rsid w:val="008061A6"/>
    <w:rsid w:val="00806955"/>
    <w:rsid w:val="0081004B"/>
    <w:rsid w:val="00814E81"/>
    <w:rsid w:val="00817D0C"/>
    <w:rsid w:val="0082341C"/>
    <w:rsid w:val="00823D57"/>
    <w:rsid w:val="00824797"/>
    <w:rsid w:val="00825F5E"/>
    <w:rsid w:val="00826C96"/>
    <w:rsid w:val="00834B76"/>
    <w:rsid w:val="00836690"/>
    <w:rsid w:val="00842A0A"/>
    <w:rsid w:val="00845727"/>
    <w:rsid w:val="00847822"/>
    <w:rsid w:val="008519B8"/>
    <w:rsid w:val="00852807"/>
    <w:rsid w:val="0085569B"/>
    <w:rsid w:val="0085625B"/>
    <w:rsid w:val="00856436"/>
    <w:rsid w:val="00863F5B"/>
    <w:rsid w:val="0087345E"/>
    <w:rsid w:val="0087531C"/>
    <w:rsid w:val="008808D1"/>
    <w:rsid w:val="00885AE1"/>
    <w:rsid w:val="0088669A"/>
    <w:rsid w:val="008933A1"/>
    <w:rsid w:val="00896B15"/>
    <w:rsid w:val="008A6B36"/>
    <w:rsid w:val="008B38B5"/>
    <w:rsid w:val="008B5FBC"/>
    <w:rsid w:val="008C0991"/>
    <w:rsid w:val="008C4483"/>
    <w:rsid w:val="008C455C"/>
    <w:rsid w:val="008C6662"/>
    <w:rsid w:val="008D35AD"/>
    <w:rsid w:val="008D7568"/>
    <w:rsid w:val="008E0B2C"/>
    <w:rsid w:val="008E0BEC"/>
    <w:rsid w:val="008E1C29"/>
    <w:rsid w:val="008E3D77"/>
    <w:rsid w:val="008F06E5"/>
    <w:rsid w:val="008F1104"/>
    <w:rsid w:val="008F1626"/>
    <w:rsid w:val="008F4E53"/>
    <w:rsid w:val="008F575E"/>
    <w:rsid w:val="008F6C50"/>
    <w:rsid w:val="008F6C96"/>
    <w:rsid w:val="008F76AF"/>
    <w:rsid w:val="00900C64"/>
    <w:rsid w:val="00902929"/>
    <w:rsid w:val="00905FD9"/>
    <w:rsid w:val="00906532"/>
    <w:rsid w:val="00910984"/>
    <w:rsid w:val="00912278"/>
    <w:rsid w:val="00915CD1"/>
    <w:rsid w:val="00922755"/>
    <w:rsid w:val="00922D70"/>
    <w:rsid w:val="0092425B"/>
    <w:rsid w:val="009243F1"/>
    <w:rsid w:val="00924641"/>
    <w:rsid w:val="00925901"/>
    <w:rsid w:val="009276D0"/>
    <w:rsid w:val="00930840"/>
    <w:rsid w:val="00936035"/>
    <w:rsid w:val="009379ED"/>
    <w:rsid w:val="00937CB0"/>
    <w:rsid w:val="00941167"/>
    <w:rsid w:val="009423BD"/>
    <w:rsid w:val="00954242"/>
    <w:rsid w:val="0095620E"/>
    <w:rsid w:val="00961F03"/>
    <w:rsid w:val="00962EEB"/>
    <w:rsid w:val="009650A8"/>
    <w:rsid w:val="00967A0D"/>
    <w:rsid w:val="00975FC7"/>
    <w:rsid w:val="0098105F"/>
    <w:rsid w:val="009847AD"/>
    <w:rsid w:val="00986FC3"/>
    <w:rsid w:val="00991299"/>
    <w:rsid w:val="009922C0"/>
    <w:rsid w:val="009926DD"/>
    <w:rsid w:val="009A19AB"/>
    <w:rsid w:val="009A1D08"/>
    <w:rsid w:val="009A214D"/>
    <w:rsid w:val="009A48C2"/>
    <w:rsid w:val="009A6BB6"/>
    <w:rsid w:val="009B0175"/>
    <w:rsid w:val="009B0607"/>
    <w:rsid w:val="009B5973"/>
    <w:rsid w:val="009B78AF"/>
    <w:rsid w:val="009C393D"/>
    <w:rsid w:val="009C518D"/>
    <w:rsid w:val="009D1E28"/>
    <w:rsid w:val="009D45A5"/>
    <w:rsid w:val="009D71F3"/>
    <w:rsid w:val="009D7A75"/>
    <w:rsid w:val="009F027D"/>
    <w:rsid w:val="009F7873"/>
    <w:rsid w:val="009F7972"/>
    <w:rsid w:val="00A00603"/>
    <w:rsid w:val="00A00871"/>
    <w:rsid w:val="00A02B18"/>
    <w:rsid w:val="00A046B3"/>
    <w:rsid w:val="00A14CD2"/>
    <w:rsid w:val="00A15CE8"/>
    <w:rsid w:val="00A1659D"/>
    <w:rsid w:val="00A16F84"/>
    <w:rsid w:val="00A178AD"/>
    <w:rsid w:val="00A20A1A"/>
    <w:rsid w:val="00A21F4A"/>
    <w:rsid w:val="00A27E4C"/>
    <w:rsid w:val="00A27ED0"/>
    <w:rsid w:val="00A32ED6"/>
    <w:rsid w:val="00A334B1"/>
    <w:rsid w:val="00A34CD1"/>
    <w:rsid w:val="00A35603"/>
    <w:rsid w:val="00A36327"/>
    <w:rsid w:val="00A36F09"/>
    <w:rsid w:val="00A466D3"/>
    <w:rsid w:val="00A47FAD"/>
    <w:rsid w:val="00A53918"/>
    <w:rsid w:val="00A55704"/>
    <w:rsid w:val="00A55BB0"/>
    <w:rsid w:val="00A569D4"/>
    <w:rsid w:val="00A66B68"/>
    <w:rsid w:val="00A67B2D"/>
    <w:rsid w:val="00A71425"/>
    <w:rsid w:val="00A7211F"/>
    <w:rsid w:val="00A73C2D"/>
    <w:rsid w:val="00A8414B"/>
    <w:rsid w:val="00A85A4A"/>
    <w:rsid w:val="00A86BEE"/>
    <w:rsid w:val="00A9475E"/>
    <w:rsid w:val="00A95053"/>
    <w:rsid w:val="00A96819"/>
    <w:rsid w:val="00A96866"/>
    <w:rsid w:val="00A97731"/>
    <w:rsid w:val="00AA2BDB"/>
    <w:rsid w:val="00AA3D6A"/>
    <w:rsid w:val="00AA57B7"/>
    <w:rsid w:val="00AB0A14"/>
    <w:rsid w:val="00AB28D0"/>
    <w:rsid w:val="00AB28E2"/>
    <w:rsid w:val="00AB48C7"/>
    <w:rsid w:val="00AC0107"/>
    <w:rsid w:val="00AC424F"/>
    <w:rsid w:val="00AC7A05"/>
    <w:rsid w:val="00AD0346"/>
    <w:rsid w:val="00AD03F1"/>
    <w:rsid w:val="00AD6C30"/>
    <w:rsid w:val="00AE1393"/>
    <w:rsid w:val="00AE21F6"/>
    <w:rsid w:val="00AE4529"/>
    <w:rsid w:val="00AE6808"/>
    <w:rsid w:val="00AF2134"/>
    <w:rsid w:val="00AF3550"/>
    <w:rsid w:val="00AF388E"/>
    <w:rsid w:val="00AF3F58"/>
    <w:rsid w:val="00AF7F4E"/>
    <w:rsid w:val="00B026B1"/>
    <w:rsid w:val="00B03888"/>
    <w:rsid w:val="00B04D3D"/>
    <w:rsid w:val="00B0516C"/>
    <w:rsid w:val="00B0654B"/>
    <w:rsid w:val="00B10DBF"/>
    <w:rsid w:val="00B12247"/>
    <w:rsid w:val="00B17A2F"/>
    <w:rsid w:val="00B3083E"/>
    <w:rsid w:val="00B326E3"/>
    <w:rsid w:val="00B342F9"/>
    <w:rsid w:val="00B34B31"/>
    <w:rsid w:val="00B46998"/>
    <w:rsid w:val="00B540E9"/>
    <w:rsid w:val="00B56C0D"/>
    <w:rsid w:val="00B60520"/>
    <w:rsid w:val="00B60526"/>
    <w:rsid w:val="00B62E09"/>
    <w:rsid w:val="00B65884"/>
    <w:rsid w:val="00B658A5"/>
    <w:rsid w:val="00B66267"/>
    <w:rsid w:val="00B67484"/>
    <w:rsid w:val="00B67F38"/>
    <w:rsid w:val="00B70977"/>
    <w:rsid w:val="00B709F1"/>
    <w:rsid w:val="00B71663"/>
    <w:rsid w:val="00B71854"/>
    <w:rsid w:val="00B81EB2"/>
    <w:rsid w:val="00B82A75"/>
    <w:rsid w:val="00B84335"/>
    <w:rsid w:val="00B86911"/>
    <w:rsid w:val="00B8787C"/>
    <w:rsid w:val="00B9137A"/>
    <w:rsid w:val="00BA192D"/>
    <w:rsid w:val="00BA3B33"/>
    <w:rsid w:val="00BA3B5E"/>
    <w:rsid w:val="00BA4B8A"/>
    <w:rsid w:val="00BA707A"/>
    <w:rsid w:val="00BB1515"/>
    <w:rsid w:val="00BB31CF"/>
    <w:rsid w:val="00BB651D"/>
    <w:rsid w:val="00BB7DE0"/>
    <w:rsid w:val="00BC0041"/>
    <w:rsid w:val="00BC5F15"/>
    <w:rsid w:val="00BD3803"/>
    <w:rsid w:val="00BD43EA"/>
    <w:rsid w:val="00BD451F"/>
    <w:rsid w:val="00BE08D0"/>
    <w:rsid w:val="00BE1481"/>
    <w:rsid w:val="00BE257A"/>
    <w:rsid w:val="00BF0749"/>
    <w:rsid w:val="00BF3E11"/>
    <w:rsid w:val="00BF45B4"/>
    <w:rsid w:val="00BF4F4D"/>
    <w:rsid w:val="00C0209D"/>
    <w:rsid w:val="00C0511A"/>
    <w:rsid w:val="00C057E1"/>
    <w:rsid w:val="00C05C87"/>
    <w:rsid w:val="00C069BA"/>
    <w:rsid w:val="00C1484E"/>
    <w:rsid w:val="00C1676B"/>
    <w:rsid w:val="00C22EFB"/>
    <w:rsid w:val="00C245B7"/>
    <w:rsid w:val="00C25821"/>
    <w:rsid w:val="00C26222"/>
    <w:rsid w:val="00C27B7D"/>
    <w:rsid w:val="00C31B4B"/>
    <w:rsid w:val="00C32D9C"/>
    <w:rsid w:val="00C33E16"/>
    <w:rsid w:val="00C35574"/>
    <w:rsid w:val="00C35B14"/>
    <w:rsid w:val="00C4028B"/>
    <w:rsid w:val="00C45293"/>
    <w:rsid w:val="00C45C38"/>
    <w:rsid w:val="00C46F26"/>
    <w:rsid w:val="00C61591"/>
    <w:rsid w:val="00C62926"/>
    <w:rsid w:val="00C635AC"/>
    <w:rsid w:val="00C63C89"/>
    <w:rsid w:val="00C64272"/>
    <w:rsid w:val="00C64EE5"/>
    <w:rsid w:val="00C679D0"/>
    <w:rsid w:val="00C71E5C"/>
    <w:rsid w:val="00C728F4"/>
    <w:rsid w:val="00C82381"/>
    <w:rsid w:val="00C85019"/>
    <w:rsid w:val="00C854B7"/>
    <w:rsid w:val="00C857FF"/>
    <w:rsid w:val="00C85C1C"/>
    <w:rsid w:val="00C95D7B"/>
    <w:rsid w:val="00C95E11"/>
    <w:rsid w:val="00CA0D5C"/>
    <w:rsid w:val="00CA46F8"/>
    <w:rsid w:val="00CA4CC7"/>
    <w:rsid w:val="00CA6C3E"/>
    <w:rsid w:val="00CA7667"/>
    <w:rsid w:val="00CA7B81"/>
    <w:rsid w:val="00CB03F4"/>
    <w:rsid w:val="00CB21D6"/>
    <w:rsid w:val="00CB33C9"/>
    <w:rsid w:val="00CB4124"/>
    <w:rsid w:val="00CB4FF9"/>
    <w:rsid w:val="00CC0DF0"/>
    <w:rsid w:val="00CC3D5B"/>
    <w:rsid w:val="00CC4C11"/>
    <w:rsid w:val="00CC5488"/>
    <w:rsid w:val="00CD12C7"/>
    <w:rsid w:val="00CD2FC2"/>
    <w:rsid w:val="00CD3859"/>
    <w:rsid w:val="00CD38DE"/>
    <w:rsid w:val="00CD3B9D"/>
    <w:rsid w:val="00CE37C9"/>
    <w:rsid w:val="00CE4F67"/>
    <w:rsid w:val="00CE55C0"/>
    <w:rsid w:val="00CE6BC5"/>
    <w:rsid w:val="00CE72A2"/>
    <w:rsid w:val="00CE7A25"/>
    <w:rsid w:val="00CF1966"/>
    <w:rsid w:val="00CF728C"/>
    <w:rsid w:val="00D1679C"/>
    <w:rsid w:val="00D20F54"/>
    <w:rsid w:val="00D318D2"/>
    <w:rsid w:val="00D31C88"/>
    <w:rsid w:val="00D33DD2"/>
    <w:rsid w:val="00D37B5C"/>
    <w:rsid w:val="00D429FE"/>
    <w:rsid w:val="00D43257"/>
    <w:rsid w:val="00D43A24"/>
    <w:rsid w:val="00D448FF"/>
    <w:rsid w:val="00D47057"/>
    <w:rsid w:val="00D60690"/>
    <w:rsid w:val="00D60C51"/>
    <w:rsid w:val="00D651B8"/>
    <w:rsid w:val="00D76CE3"/>
    <w:rsid w:val="00D771C0"/>
    <w:rsid w:val="00D7789B"/>
    <w:rsid w:val="00D82376"/>
    <w:rsid w:val="00D84925"/>
    <w:rsid w:val="00D85D22"/>
    <w:rsid w:val="00D85DB3"/>
    <w:rsid w:val="00D90065"/>
    <w:rsid w:val="00D90761"/>
    <w:rsid w:val="00D910A0"/>
    <w:rsid w:val="00D928A7"/>
    <w:rsid w:val="00D94AFC"/>
    <w:rsid w:val="00D9550D"/>
    <w:rsid w:val="00D95957"/>
    <w:rsid w:val="00D97089"/>
    <w:rsid w:val="00DB35E3"/>
    <w:rsid w:val="00DB4D56"/>
    <w:rsid w:val="00DB500D"/>
    <w:rsid w:val="00DB5D93"/>
    <w:rsid w:val="00DC0065"/>
    <w:rsid w:val="00DC0586"/>
    <w:rsid w:val="00DC63C4"/>
    <w:rsid w:val="00DC6986"/>
    <w:rsid w:val="00DC76E9"/>
    <w:rsid w:val="00DD049D"/>
    <w:rsid w:val="00DD3821"/>
    <w:rsid w:val="00DD54A0"/>
    <w:rsid w:val="00DE1F64"/>
    <w:rsid w:val="00DE375B"/>
    <w:rsid w:val="00DE46F6"/>
    <w:rsid w:val="00DE4765"/>
    <w:rsid w:val="00DE758A"/>
    <w:rsid w:val="00DE76BF"/>
    <w:rsid w:val="00DF03F5"/>
    <w:rsid w:val="00DF1557"/>
    <w:rsid w:val="00DF5119"/>
    <w:rsid w:val="00DF518E"/>
    <w:rsid w:val="00DF6968"/>
    <w:rsid w:val="00E0069D"/>
    <w:rsid w:val="00E011B1"/>
    <w:rsid w:val="00E0397C"/>
    <w:rsid w:val="00E03AA3"/>
    <w:rsid w:val="00E061E8"/>
    <w:rsid w:val="00E07267"/>
    <w:rsid w:val="00E13063"/>
    <w:rsid w:val="00E14187"/>
    <w:rsid w:val="00E14A6E"/>
    <w:rsid w:val="00E1649A"/>
    <w:rsid w:val="00E22DB8"/>
    <w:rsid w:val="00E2357F"/>
    <w:rsid w:val="00E23F70"/>
    <w:rsid w:val="00E2595A"/>
    <w:rsid w:val="00E264D7"/>
    <w:rsid w:val="00E2697A"/>
    <w:rsid w:val="00E269B7"/>
    <w:rsid w:val="00E276B9"/>
    <w:rsid w:val="00E35504"/>
    <w:rsid w:val="00E3612F"/>
    <w:rsid w:val="00E436E2"/>
    <w:rsid w:val="00E437C4"/>
    <w:rsid w:val="00E44454"/>
    <w:rsid w:val="00E44C8F"/>
    <w:rsid w:val="00E46F8E"/>
    <w:rsid w:val="00E474CB"/>
    <w:rsid w:val="00E47D27"/>
    <w:rsid w:val="00E508DF"/>
    <w:rsid w:val="00E5589F"/>
    <w:rsid w:val="00E57F91"/>
    <w:rsid w:val="00E61452"/>
    <w:rsid w:val="00E61C37"/>
    <w:rsid w:val="00E667A9"/>
    <w:rsid w:val="00E66E52"/>
    <w:rsid w:val="00E72449"/>
    <w:rsid w:val="00E72E05"/>
    <w:rsid w:val="00E84201"/>
    <w:rsid w:val="00E87236"/>
    <w:rsid w:val="00E928C8"/>
    <w:rsid w:val="00E97AF7"/>
    <w:rsid w:val="00EA02FA"/>
    <w:rsid w:val="00EA107D"/>
    <w:rsid w:val="00EA1893"/>
    <w:rsid w:val="00EA2810"/>
    <w:rsid w:val="00EB29E7"/>
    <w:rsid w:val="00EB2C9F"/>
    <w:rsid w:val="00EB5F1E"/>
    <w:rsid w:val="00EB6A2C"/>
    <w:rsid w:val="00EB7560"/>
    <w:rsid w:val="00EB7DE9"/>
    <w:rsid w:val="00EC131D"/>
    <w:rsid w:val="00EC2D3D"/>
    <w:rsid w:val="00EC6D8E"/>
    <w:rsid w:val="00ED3F51"/>
    <w:rsid w:val="00ED541F"/>
    <w:rsid w:val="00ED673D"/>
    <w:rsid w:val="00ED7111"/>
    <w:rsid w:val="00ED7D62"/>
    <w:rsid w:val="00EE1AD9"/>
    <w:rsid w:val="00EE762D"/>
    <w:rsid w:val="00EF1259"/>
    <w:rsid w:val="00EF43C2"/>
    <w:rsid w:val="00F043F4"/>
    <w:rsid w:val="00F051CA"/>
    <w:rsid w:val="00F13B07"/>
    <w:rsid w:val="00F15FF8"/>
    <w:rsid w:val="00F21139"/>
    <w:rsid w:val="00F250D7"/>
    <w:rsid w:val="00F26A6E"/>
    <w:rsid w:val="00F33D38"/>
    <w:rsid w:val="00F35E91"/>
    <w:rsid w:val="00F366E9"/>
    <w:rsid w:val="00F36FB1"/>
    <w:rsid w:val="00F41136"/>
    <w:rsid w:val="00F42CD8"/>
    <w:rsid w:val="00F44A62"/>
    <w:rsid w:val="00F44FB1"/>
    <w:rsid w:val="00F52A3C"/>
    <w:rsid w:val="00F56572"/>
    <w:rsid w:val="00F60123"/>
    <w:rsid w:val="00F61FF5"/>
    <w:rsid w:val="00F66268"/>
    <w:rsid w:val="00F67AA1"/>
    <w:rsid w:val="00F71082"/>
    <w:rsid w:val="00F71D75"/>
    <w:rsid w:val="00F808EE"/>
    <w:rsid w:val="00F8607D"/>
    <w:rsid w:val="00F862C5"/>
    <w:rsid w:val="00F86E91"/>
    <w:rsid w:val="00F87769"/>
    <w:rsid w:val="00F90DE4"/>
    <w:rsid w:val="00F90FE1"/>
    <w:rsid w:val="00F95E75"/>
    <w:rsid w:val="00F961AA"/>
    <w:rsid w:val="00FA0274"/>
    <w:rsid w:val="00FA09BD"/>
    <w:rsid w:val="00FA0CA0"/>
    <w:rsid w:val="00FA6B7F"/>
    <w:rsid w:val="00FA76F3"/>
    <w:rsid w:val="00FB0712"/>
    <w:rsid w:val="00FB165D"/>
    <w:rsid w:val="00FB664B"/>
    <w:rsid w:val="00FC287A"/>
    <w:rsid w:val="00FC465D"/>
    <w:rsid w:val="00FC51E3"/>
    <w:rsid w:val="00FD0996"/>
    <w:rsid w:val="00FD1029"/>
    <w:rsid w:val="00FD1496"/>
    <w:rsid w:val="00FD60EE"/>
    <w:rsid w:val="00FE0239"/>
    <w:rsid w:val="00FE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7C90B9A"/>
  <w15:docId w15:val="{8DB64488-7106-4940-8DA5-258644A2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/>
    <w:lsdException w:name="Emphasis" w:lock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rsid w:val="00F250D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ocked/>
    <w:rsid w:val="00687A41"/>
    <w:pPr>
      <w:keepNext/>
      <w:outlineLvl w:val="0"/>
    </w:pPr>
    <w:rPr>
      <w:rFonts w:ascii="Courier New" w:hAnsi="Courier New"/>
      <w:bCs/>
      <w:i/>
      <w:iCs/>
      <w:sz w:val="24"/>
    </w:rPr>
  </w:style>
  <w:style w:type="paragraph" w:styleId="2">
    <w:name w:val="heading 2"/>
    <w:basedOn w:val="a"/>
    <w:next w:val="a"/>
    <w:locked/>
    <w:rsid w:val="00AE4529"/>
    <w:pPr>
      <w:keepNext/>
      <w:outlineLvl w:val="1"/>
    </w:pPr>
    <w:rPr>
      <w:rFonts w:ascii="Courier New" w:hAnsi="Courier New" w:cs="Courier New"/>
      <w:b/>
      <w:bCs/>
      <w:sz w:val="24"/>
      <w:u w:val="single"/>
    </w:rPr>
  </w:style>
  <w:style w:type="paragraph" w:styleId="3">
    <w:name w:val="heading 3"/>
    <w:basedOn w:val="a"/>
    <w:next w:val="a"/>
    <w:locked/>
    <w:rsid w:val="00AE4529"/>
    <w:pPr>
      <w:keepNext/>
      <w:ind w:left="708" w:firstLine="708"/>
      <w:outlineLvl w:val="2"/>
    </w:pPr>
    <w:rPr>
      <w:rFonts w:ascii="Arial Black" w:hAnsi="Arial Black" w:cs="Courier New"/>
      <w:sz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ПИСАНИЕ ДЕЙСТВИЯ"/>
    <w:basedOn w:val="a"/>
    <w:link w:val="a4"/>
    <w:rsid w:val="00CE4F67"/>
    <w:rPr>
      <w:rFonts w:ascii="Courier New" w:hAnsi="Courier New" w:cs="Courier New"/>
      <w:sz w:val="24"/>
    </w:rPr>
  </w:style>
  <w:style w:type="paragraph" w:customStyle="1" w:styleId="a5">
    <w:name w:val="МЕСТО И ВРЕМЯ ДЕЙСТВИЯ"/>
    <w:basedOn w:val="a3"/>
    <w:next w:val="a3"/>
    <w:rsid w:val="00CE4F67"/>
    <w:rPr>
      <w:caps/>
    </w:rPr>
  </w:style>
  <w:style w:type="paragraph" w:customStyle="1" w:styleId="a6">
    <w:name w:val="РЕПЛИКА ГЕРОЯ"/>
    <w:basedOn w:val="a"/>
    <w:link w:val="a7"/>
    <w:rsid w:val="00CE4F67"/>
    <w:pPr>
      <w:ind w:left="2126" w:right="2126"/>
    </w:pPr>
    <w:rPr>
      <w:rFonts w:ascii="Courier New" w:hAnsi="Courier New" w:cs="Courier New"/>
      <w:sz w:val="24"/>
    </w:rPr>
  </w:style>
  <w:style w:type="paragraph" w:customStyle="1" w:styleId="a8">
    <w:name w:val="ИМЯ ГЕРОЯ"/>
    <w:basedOn w:val="a"/>
    <w:next w:val="a6"/>
    <w:rsid w:val="00CE4F67"/>
    <w:pPr>
      <w:ind w:left="3827"/>
    </w:pPr>
    <w:rPr>
      <w:rFonts w:ascii="Courier New" w:hAnsi="Courier New" w:cs="Courier New"/>
      <w:caps/>
      <w:sz w:val="24"/>
    </w:rPr>
  </w:style>
  <w:style w:type="paragraph" w:customStyle="1" w:styleId="a9">
    <w:name w:val="РЕМАРКА"/>
    <w:basedOn w:val="a"/>
    <w:next w:val="a"/>
    <w:rsid w:val="00CE4F67"/>
    <w:pPr>
      <w:ind w:left="3118" w:right="2551"/>
    </w:pPr>
    <w:rPr>
      <w:rFonts w:ascii="Courier New" w:hAnsi="Courier New" w:cs="Courier New"/>
      <w:sz w:val="24"/>
    </w:rPr>
  </w:style>
  <w:style w:type="paragraph" w:customStyle="1" w:styleId="10">
    <w:name w:val="заголовок 1"/>
    <w:basedOn w:val="a"/>
    <w:next w:val="a"/>
    <w:rsid w:val="007F2101"/>
    <w:pPr>
      <w:keepNext/>
      <w:autoSpaceDE w:val="0"/>
      <w:autoSpaceDN w:val="0"/>
      <w:jc w:val="both"/>
    </w:pPr>
    <w:rPr>
      <w:b/>
      <w:bCs/>
      <w:sz w:val="24"/>
    </w:rPr>
  </w:style>
  <w:style w:type="paragraph" w:customStyle="1" w:styleId="4">
    <w:name w:val="заголовок 4"/>
    <w:basedOn w:val="a"/>
    <w:next w:val="a"/>
    <w:rsid w:val="007F2101"/>
    <w:pPr>
      <w:keepNext/>
      <w:autoSpaceDE w:val="0"/>
      <w:autoSpaceDN w:val="0"/>
    </w:pPr>
    <w:rPr>
      <w:b/>
      <w:bCs/>
      <w:sz w:val="24"/>
    </w:rPr>
  </w:style>
  <w:style w:type="paragraph" w:styleId="aa">
    <w:name w:val="header"/>
    <w:basedOn w:val="a"/>
    <w:locked/>
    <w:rsid w:val="007F2101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</w:rPr>
  </w:style>
  <w:style w:type="paragraph" w:customStyle="1" w:styleId="PERSONAG">
    <w:name w:val="PERSONAG"/>
    <w:basedOn w:val="a"/>
    <w:autoRedefine/>
    <w:rsid w:val="007F2101"/>
    <w:pPr>
      <w:autoSpaceDE w:val="0"/>
      <w:autoSpaceDN w:val="0"/>
      <w:jc w:val="center"/>
    </w:pPr>
    <w:rPr>
      <w:szCs w:val="28"/>
    </w:rPr>
  </w:style>
  <w:style w:type="paragraph" w:customStyle="1" w:styleId="REPLIKA">
    <w:name w:val="REPLIKA"/>
    <w:basedOn w:val="a"/>
    <w:rsid w:val="007F2101"/>
    <w:pPr>
      <w:autoSpaceDE w:val="0"/>
      <w:autoSpaceDN w:val="0"/>
      <w:spacing w:after="120"/>
      <w:ind w:left="1701" w:right="1219"/>
      <w:jc w:val="both"/>
    </w:pPr>
    <w:rPr>
      <w:sz w:val="24"/>
    </w:rPr>
  </w:style>
  <w:style w:type="paragraph" w:customStyle="1" w:styleId="REMARKA">
    <w:name w:val="REMARKA"/>
    <w:basedOn w:val="a"/>
    <w:rsid w:val="007F2101"/>
    <w:pPr>
      <w:autoSpaceDE w:val="0"/>
      <w:autoSpaceDN w:val="0"/>
      <w:spacing w:before="60" w:after="60"/>
      <w:ind w:firstLine="567"/>
      <w:jc w:val="both"/>
    </w:pPr>
    <w:rPr>
      <w:i/>
      <w:iCs/>
      <w:sz w:val="24"/>
      <w:lang w:val="en-US"/>
    </w:rPr>
  </w:style>
  <w:style w:type="paragraph" w:styleId="ab">
    <w:name w:val="Balloon Text"/>
    <w:basedOn w:val="a"/>
    <w:semiHidden/>
    <w:locked/>
    <w:rsid w:val="007F2101"/>
    <w:rPr>
      <w:rFonts w:ascii="Tahoma" w:hAnsi="Tahoma" w:cs="Tahoma"/>
      <w:sz w:val="16"/>
      <w:szCs w:val="16"/>
    </w:rPr>
  </w:style>
  <w:style w:type="paragraph" w:styleId="ac">
    <w:name w:val="footer"/>
    <w:basedOn w:val="a"/>
    <w:locked/>
    <w:rsid w:val="007F2101"/>
    <w:pPr>
      <w:tabs>
        <w:tab w:val="center" w:pos="4677"/>
        <w:tab w:val="right" w:pos="9355"/>
      </w:tabs>
    </w:pPr>
    <w:rPr>
      <w:sz w:val="24"/>
    </w:rPr>
  </w:style>
  <w:style w:type="character" w:styleId="ad">
    <w:name w:val="page number"/>
    <w:basedOn w:val="a0"/>
    <w:locked/>
    <w:rsid w:val="007F2101"/>
  </w:style>
  <w:style w:type="paragraph" w:styleId="ae">
    <w:name w:val="List Paragraph"/>
    <w:basedOn w:val="a"/>
    <w:uiPriority w:val="34"/>
    <w:rsid w:val="00F250D7"/>
    <w:pPr>
      <w:ind w:left="720"/>
      <w:contextualSpacing/>
    </w:pPr>
  </w:style>
  <w:style w:type="character" w:customStyle="1" w:styleId="apple-converted-space">
    <w:name w:val="apple-converted-space"/>
    <w:basedOn w:val="a0"/>
    <w:rsid w:val="003615E9"/>
  </w:style>
  <w:style w:type="character" w:styleId="af">
    <w:name w:val="Hyperlink"/>
    <w:basedOn w:val="a0"/>
    <w:uiPriority w:val="99"/>
    <w:unhideWhenUsed/>
    <w:locked/>
    <w:rsid w:val="003615E9"/>
    <w:rPr>
      <w:color w:val="0000FF"/>
      <w:u w:val="single"/>
    </w:rPr>
  </w:style>
  <w:style w:type="character" w:styleId="af0">
    <w:name w:val="annotation reference"/>
    <w:basedOn w:val="a0"/>
    <w:semiHidden/>
    <w:unhideWhenUsed/>
    <w:locked/>
    <w:rsid w:val="00644695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locked/>
    <w:rsid w:val="0064469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semiHidden/>
    <w:rsid w:val="00644695"/>
    <w:rPr>
      <w:rFonts w:ascii="Calibri" w:eastAsia="Calibri" w:hAnsi="Calibri"/>
      <w:lang w:eastAsia="en-US"/>
    </w:rPr>
  </w:style>
  <w:style w:type="paragraph" w:styleId="af3">
    <w:name w:val="annotation subject"/>
    <w:basedOn w:val="af1"/>
    <w:next w:val="af1"/>
    <w:link w:val="af4"/>
    <w:semiHidden/>
    <w:unhideWhenUsed/>
    <w:locked/>
    <w:rsid w:val="00644695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644695"/>
    <w:rPr>
      <w:rFonts w:ascii="Calibri" w:eastAsia="Calibri" w:hAnsi="Calibri"/>
      <w:b/>
      <w:bCs/>
      <w:lang w:eastAsia="en-US"/>
    </w:rPr>
  </w:style>
  <w:style w:type="character" w:styleId="af5">
    <w:name w:val="Emphasis"/>
    <w:basedOn w:val="a0"/>
    <w:locked/>
    <w:rsid w:val="00FA0CA0"/>
    <w:rPr>
      <w:i/>
      <w:iCs/>
    </w:rPr>
  </w:style>
  <w:style w:type="paragraph" w:styleId="af6">
    <w:name w:val="Normal (Web)"/>
    <w:basedOn w:val="a"/>
    <w:uiPriority w:val="99"/>
    <w:unhideWhenUsed/>
    <w:locked/>
    <w:rsid w:val="007139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7">
    <w:name w:val="РЕПЛИКА"/>
    <w:basedOn w:val="a6"/>
    <w:link w:val="af8"/>
    <w:qFormat/>
    <w:rsid w:val="004813FC"/>
    <w:pPr>
      <w:ind w:right="-142"/>
    </w:pPr>
    <w:rPr>
      <w:szCs w:val="24"/>
    </w:rPr>
  </w:style>
  <w:style w:type="paragraph" w:customStyle="1" w:styleId="11">
    <w:name w:val="ИМЯ ГЕРОЯ1"/>
    <w:basedOn w:val="a6"/>
    <w:link w:val="12"/>
    <w:rsid w:val="0008188C"/>
    <w:pPr>
      <w:ind w:right="-142"/>
      <w:jc w:val="center"/>
    </w:pPr>
    <w:rPr>
      <w:rFonts w:asciiTheme="minorHAnsi" w:hAnsiTheme="minorHAnsi"/>
      <w:b/>
      <w:sz w:val="22"/>
    </w:rPr>
  </w:style>
  <w:style w:type="character" w:customStyle="1" w:styleId="a7">
    <w:name w:val="РЕПЛИКА ГЕРОЯ Знак"/>
    <w:basedOn w:val="a0"/>
    <w:link w:val="a6"/>
    <w:rsid w:val="0008188C"/>
    <w:rPr>
      <w:rFonts w:ascii="Courier New" w:eastAsia="Calibri" w:hAnsi="Courier New" w:cs="Courier New"/>
      <w:sz w:val="24"/>
      <w:szCs w:val="22"/>
      <w:lang w:eastAsia="en-US"/>
    </w:rPr>
  </w:style>
  <w:style w:type="character" w:customStyle="1" w:styleId="af8">
    <w:name w:val="РЕПЛИКА Знак"/>
    <w:basedOn w:val="a7"/>
    <w:link w:val="af7"/>
    <w:rsid w:val="004813FC"/>
    <w:rPr>
      <w:rFonts w:ascii="Courier New" w:eastAsia="Calibri" w:hAnsi="Courier New" w:cs="Courier New"/>
      <w:sz w:val="24"/>
      <w:szCs w:val="24"/>
      <w:lang w:eastAsia="en-US"/>
    </w:rPr>
  </w:style>
  <w:style w:type="paragraph" w:customStyle="1" w:styleId="af9">
    <w:name w:val="текст"/>
    <w:basedOn w:val="a3"/>
    <w:link w:val="afa"/>
    <w:qFormat/>
    <w:rsid w:val="00092BDF"/>
    <w:pPr>
      <w:jc w:val="both"/>
    </w:pPr>
    <w:rPr>
      <w:szCs w:val="24"/>
    </w:rPr>
  </w:style>
  <w:style w:type="character" w:customStyle="1" w:styleId="12">
    <w:name w:val="ИМЯ ГЕРОЯ1 Знак"/>
    <w:basedOn w:val="a7"/>
    <w:link w:val="11"/>
    <w:rsid w:val="0008188C"/>
    <w:rPr>
      <w:rFonts w:asciiTheme="minorHAnsi" w:eastAsia="Calibri" w:hAnsiTheme="minorHAnsi" w:cs="Courier New"/>
      <w:b/>
      <w:sz w:val="22"/>
      <w:szCs w:val="22"/>
      <w:lang w:eastAsia="en-US"/>
    </w:rPr>
  </w:style>
  <w:style w:type="character" w:customStyle="1" w:styleId="a4">
    <w:name w:val="ОПИСАНИЕ ДЕЙСТВИЯ Знак"/>
    <w:basedOn w:val="a0"/>
    <w:link w:val="a3"/>
    <w:rsid w:val="0082341C"/>
    <w:rPr>
      <w:rFonts w:ascii="Courier New" w:eastAsia="Calibri" w:hAnsi="Courier New" w:cs="Courier New"/>
      <w:sz w:val="24"/>
      <w:szCs w:val="22"/>
      <w:lang w:eastAsia="en-US"/>
    </w:rPr>
  </w:style>
  <w:style w:type="character" w:customStyle="1" w:styleId="afa">
    <w:name w:val="текст Знак"/>
    <w:basedOn w:val="a4"/>
    <w:link w:val="af9"/>
    <w:rsid w:val="00092BDF"/>
    <w:rPr>
      <w:rFonts w:ascii="Courier New" w:eastAsia="Calibri" w:hAnsi="Courier New" w:cs="Courier New"/>
      <w:sz w:val="24"/>
      <w:szCs w:val="24"/>
      <w:lang w:eastAsia="en-US"/>
    </w:rPr>
  </w:style>
  <w:style w:type="paragraph" w:customStyle="1" w:styleId="afb">
    <w:name w:val="ИМЯ"/>
    <w:basedOn w:val="11"/>
    <w:link w:val="afc"/>
    <w:qFormat/>
    <w:rsid w:val="00CF728C"/>
    <w:rPr>
      <w:rFonts w:ascii="Courier New" w:hAnsi="Courier New"/>
      <w:b w:val="0"/>
      <w:sz w:val="24"/>
      <w:szCs w:val="24"/>
    </w:rPr>
  </w:style>
  <w:style w:type="character" w:customStyle="1" w:styleId="afc">
    <w:name w:val="ИМЯ Знак"/>
    <w:basedOn w:val="12"/>
    <w:link w:val="afb"/>
    <w:rsid w:val="00CF728C"/>
    <w:rPr>
      <w:rFonts w:ascii="Courier New" w:eastAsia="Calibri" w:hAnsi="Courier New" w:cs="Courier New"/>
      <w:b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4325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54917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50566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1976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56221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i\Desktop\template_clerk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B97BBD-029B-410A-809E-D46A1FC19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template_clerk.dot</Template>
  <TotalTime>106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MAIN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Frai</dc:creator>
  <cp:lastModifiedBy>Влада Дадакина</cp:lastModifiedBy>
  <cp:revision>8</cp:revision>
  <dcterms:created xsi:type="dcterms:W3CDTF">2025-08-22T14:29:00Z</dcterms:created>
  <dcterms:modified xsi:type="dcterms:W3CDTF">2025-08-22T16:22:00Z</dcterms:modified>
</cp:coreProperties>
</file>